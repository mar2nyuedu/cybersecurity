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01F6A" w14:textId="77777777" w:rsidR="009E3203" w:rsidRDefault="009E3203" w:rsidP="009E3203">
      <w:pPr>
        <w:pStyle w:val="Heading1"/>
      </w:pPr>
      <w:bookmarkStart w:id="0" w:name="_Hlk22738194"/>
      <w:bookmarkEnd w:id="0"/>
      <w:r>
        <w:t>Introduction to Social Engineering</w:t>
      </w:r>
    </w:p>
    <w:p w14:paraId="4F52008C" w14:textId="41B6F093" w:rsidR="009E3203" w:rsidRDefault="009E3203" w:rsidP="009E3203">
      <w:pPr>
        <w:pStyle w:val="Heading2"/>
      </w:pPr>
      <w:r>
        <w:t>Social Engineering</w:t>
      </w:r>
    </w:p>
    <w:p w14:paraId="17EBC8F0" w14:textId="77777777" w:rsidR="009E3203" w:rsidRPr="00DC4EBF" w:rsidRDefault="009E3203" w:rsidP="009E3203">
      <w:pPr>
        <w:rPr>
          <w:b/>
        </w:rPr>
      </w:pPr>
      <w:r w:rsidRPr="00DC4EBF">
        <w:rPr>
          <w:b/>
        </w:rPr>
        <w:t>First Call</w:t>
      </w:r>
      <w:r w:rsidR="008D75A8">
        <w:rPr>
          <w:b/>
        </w:rPr>
        <w:t xml:space="preserve"> to Deer Park Store</w:t>
      </w:r>
      <w:r w:rsidRPr="00DC4EBF">
        <w:rPr>
          <w:b/>
        </w:rPr>
        <w:t>:</w:t>
      </w:r>
    </w:p>
    <w:p w14:paraId="4B885D01" w14:textId="17EDA15A" w:rsidR="009E3203" w:rsidRDefault="009E3203" w:rsidP="009E3203">
      <w:r>
        <w:t xml:space="preserve">Lisa: </w:t>
      </w:r>
      <w:r w:rsidR="005F79B6">
        <w:t>"</w:t>
      </w:r>
      <w:r>
        <w:t>Game City, Deer Park, this is Lisa</w:t>
      </w:r>
      <w:r w:rsidR="008D75A8">
        <w:t>.</w:t>
      </w:r>
      <w:r w:rsidR="005F79B6">
        <w:t>"</w:t>
      </w:r>
    </w:p>
    <w:p w14:paraId="4964C395" w14:textId="1EAF50AA" w:rsidR="009E3203" w:rsidRDefault="009E3203" w:rsidP="009E3203">
      <w:r>
        <w:t xml:space="preserve">Hacker: </w:t>
      </w:r>
      <w:r w:rsidR="005F79B6">
        <w:t>"</w:t>
      </w:r>
      <w:r>
        <w:t>Hi Lisa, this is Mike, Mike Miller. Listen</w:t>
      </w:r>
      <w:r w:rsidR="00BF51E2">
        <w:t>,</w:t>
      </w:r>
      <w:r>
        <w:t xml:space="preserve"> I bought a </w:t>
      </w:r>
      <w:r w:rsidR="00BF51E2">
        <w:t xml:space="preserve">Nintendo </w:t>
      </w:r>
      <w:r>
        <w:t xml:space="preserve">Switch </w:t>
      </w:r>
      <w:r w:rsidR="00A10282">
        <w:t xml:space="preserve">a </w:t>
      </w:r>
      <w:r>
        <w:t>few weeks ag</w:t>
      </w:r>
      <w:r w:rsidR="00BF51E2">
        <w:t>o</w:t>
      </w:r>
      <w:r w:rsidR="00F033B9">
        <w:t>;</w:t>
      </w:r>
      <w:r w:rsidR="00BF51E2">
        <w:t xml:space="preserve"> </w:t>
      </w:r>
      <w:r>
        <w:t>I didn</w:t>
      </w:r>
      <w:r w:rsidR="005F79B6">
        <w:t>'</w:t>
      </w:r>
      <w:r>
        <w:t>t even open the box</w:t>
      </w:r>
      <w:r w:rsidR="00F033B9">
        <w:t>. C</w:t>
      </w:r>
      <w:r>
        <w:t xml:space="preserve">an I exchange it for </w:t>
      </w:r>
      <w:r w:rsidR="00A10282">
        <w:t xml:space="preserve">a </w:t>
      </w:r>
      <w:r>
        <w:t>PS4?</w:t>
      </w:r>
      <w:r w:rsidR="005F79B6">
        <w:t>"</w:t>
      </w:r>
    </w:p>
    <w:p w14:paraId="39B00B43" w14:textId="1516179A" w:rsidR="009E3203" w:rsidRDefault="009E3203" w:rsidP="009E3203">
      <w:r>
        <w:t xml:space="preserve">Lisa: </w:t>
      </w:r>
      <w:r w:rsidR="005F79B6">
        <w:t>"</w:t>
      </w:r>
      <w:r>
        <w:t xml:space="preserve">When did you buy it? Within </w:t>
      </w:r>
      <w:r w:rsidR="00F033B9">
        <w:t>two</w:t>
      </w:r>
      <w:r>
        <w:t xml:space="preserve"> weeks? Then </w:t>
      </w:r>
      <w:r w:rsidR="00BF51E2">
        <w:t>y</w:t>
      </w:r>
      <w:r>
        <w:t>es</w:t>
      </w:r>
      <w:r w:rsidR="00BF51E2">
        <w:t>.</w:t>
      </w:r>
      <w:r w:rsidR="005F79B6">
        <w:t>"</w:t>
      </w:r>
    </w:p>
    <w:p w14:paraId="31ACE4E7" w14:textId="6164B195" w:rsidR="009E3203" w:rsidRDefault="009E3203" w:rsidP="009E3203">
      <w:r>
        <w:t xml:space="preserve">Hacker: </w:t>
      </w:r>
      <w:r w:rsidR="005F79B6">
        <w:t>"</w:t>
      </w:r>
      <w:r>
        <w:t>Oh no, it</w:t>
      </w:r>
      <w:r w:rsidR="005F79B6">
        <w:t>'</w:t>
      </w:r>
      <w:r>
        <w:t>s more than a month</w:t>
      </w:r>
      <w:r w:rsidR="00BF51E2">
        <w:t>.</w:t>
      </w:r>
      <w:r w:rsidR="005F79B6">
        <w:t>"</w:t>
      </w:r>
    </w:p>
    <w:p w14:paraId="50D64A68" w14:textId="0DE74741" w:rsidR="009E3203" w:rsidRDefault="009E3203" w:rsidP="009E3203">
      <w:r>
        <w:t xml:space="preserve">Lisa: </w:t>
      </w:r>
      <w:r w:rsidR="005F79B6">
        <w:t>"</w:t>
      </w:r>
      <w:r>
        <w:t>Sorry, I can</w:t>
      </w:r>
      <w:r w:rsidR="005F79B6">
        <w:t>'</w:t>
      </w:r>
      <w:r>
        <w:t>t help you</w:t>
      </w:r>
      <w:r w:rsidR="00BF51E2">
        <w:t xml:space="preserve"> with that</w:t>
      </w:r>
      <w:r>
        <w:t>, you have to talk to our manager.</w:t>
      </w:r>
      <w:r w:rsidR="005F79B6">
        <w:t>"</w:t>
      </w:r>
    </w:p>
    <w:p w14:paraId="47F1657A" w14:textId="0EF248F3" w:rsidR="009E3203" w:rsidRDefault="009E3203" w:rsidP="009E3203">
      <w:r>
        <w:t xml:space="preserve">Hacker: </w:t>
      </w:r>
      <w:r w:rsidR="005F79B6">
        <w:t>"</w:t>
      </w:r>
      <w:r>
        <w:t>Ok, what</w:t>
      </w:r>
      <w:r w:rsidR="005F79B6">
        <w:t>'</w:t>
      </w:r>
      <w:r>
        <w:t>s your manager</w:t>
      </w:r>
      <w:r w:rsidR="005F79B6">
        <w:t>'</w:t>
      </w:r>
      <w:r>
        <w:t>s name?</w:t>
      </w:r>
      <w:r w:rsidR="005F79B6">
        <w:t>"</w:t>
      </w:r>
    </w:p>
    <w:p w14:paraId="12CED02A" w14:textId="474023F2" w:rsidR="009E3203" w:rsidRDefault="009E3203" w:rsidP="009E3203">
      <w:r>
        <w:t xml:space="preserve">Lisa: </w:t>
      </w:r>
      <w:r w:rsidR="005F79B6">
        <w:t>"</w:t>
      </w:r>
      <w:r>
        <w:t xml:space="preserve">Jim Wilson, he comes </w:t>
      </w:r>
      <w:r w:rsidR="00BF51E2">
        <w:t>to work around</w:t>
      </w:r>
      <w:r>
        <w:t xml:space="preserve"> 10</w:t>
      </w:r>
      <w:r w:rsidR="00BF51E2">
        <w:t>.</w:t>
      </w:r>
      <w:r w:rsidR="005F79B6">
        <w:t>"</w:t>
      </w:r>
    </w:p>
    <w:p w14:paraId="2314A2BE" w14:textId="6EC90E89" w:rsidR="009E3203" w:rsidRDefault="009E3203" w:rsidP="009E3203">
      <w:r>
        <w:t xml:space="preserve">Hacker: </w:t>
      </w:r>
      <w:r w:rsidR="005F79B6">
        <w:t>"</w:t>
      </w:r>
      <w:r w:rsidR="00BF51E2">
        <w:t>T</w:t>
      </w:r>
      <w:r>
        <w:t>hanks, I will call back after 10. Have a good day.</w:t>
      </w:r>
      <w:r w:rsidR="005F79B6">
        <w:t>"</w:t>
      </w:r>
    </w:p>
    <w:p w14:paraId="69B41170" w14:textId="059FD1B1" w:rsidR="009E3203" w:rsidRDefault="009E3203" w:rsidP="009E3203">
      <w:r>
        <w:t xml:space="preserve">Lisa: </w:t>
      </w:r>
      <w:r w:rsidR="005F79B6">
        <w:t>"</w:t>
      </w:r>
      <w:r>
        <w:t>Thanks</w:t>
      </w:r>
      <w:r w:rsidR="00BF51E2">
        <w:t xml:space="preserve">. </w:t>
      </w:r>
      <w:r>
        <w:t>Bye.</w:t>
      </w:r>
      <w:r w:rsidR="005F79B6">
        <w:t>"</w:t>
      </w:r>
    </w:p>
    <w:p w14:paraId="3C0DDB4A" w14:textId="0699B6B0" w:rsidR="009E3203" w:rsidRDefault="009E3203" w:rsidP="009E3203">
      <w:pPr>
        <w:rPr>
          <w:b/>
        </w:rPr>
      </w:pPr>
      <w:r>
        <w:rPr>
          <w:b/>
        </w:rPr>
        <w:lastRenderedPageBreak/>
        <w:t>Second</w:t>
      </w:r>
      <w:r w:rsidRPr="00DC4EBF">
        <w:rPr>
          <w:b/>
        </w:rPr>
        <w:t xml:space="preserve"> Call</w:t>
      </w:r>
      <w:r w:rsidR="008D75A8">
        <w:rPr>
          <w:b/>
        </w:rPr>
        <w:t xml:space="preserve"> to North Babylon Store</w:t>
      </w:r>
      <w:r w:rsidR="00A46B7D">
        <w:rPr>
          <w:b/>
        </w:rPr>
        <w:t xml:space="preserve">, </w:t>
      </w:r>
      <w:r w:rsidR="00EC6582">
        <w:rPr>
          <w:b/>
        </w:rPr>
        <w:t xml:space="preserve">the </w:t>
      </w:r>
      <w:r w:rsidR="00A46B7D">
        <w:rPr>
          <w:b/>
        </w:rPr>
        <w:t>first call was to Deer Park store, they are nearby</w:t>
      </w:r>
      <w:r w:rsidRPr="00DC4EBF">
        <w:rPr>
          <w:b/>
        </w:rPr>
        <w:t>:</w:t>
      </w:r>
    </w:p>
    <w:p w14:paraId="7AA28B68" w14:textId="3B6049BA" w:rsidR="009E3203" w:rsidRDefault="009E3203" w:rsidP="009E3203">
      <w:r>
        <w:t xml:space="preserve">Becky: </w:t>
      </w:r>
      <w:r w:rsidR="005F79B6">
        <w:t>"</w:t>
      </w:r>
      <w:r>
        <w:t>Game City, North Babylon. Becky speaking. How can I help you?</w:t>
      </w:r>
      <w:r w:rsidR="005F79B6">
        <w:t>"</w:t>
      </w:r>
    </w:p>
    <w:p w14:paraId="48CB19B4" w14:textId="7AC99730" w:rsidR="009E3203" w:rsidRDefault="009E3203" w:rsidP="009E3203">
      <w:r>
        <w:t xml:space="preserve">Hacker: </w:t>
      </w:r>
      <w:r w:rsidR="005F79B6">
        <w:t>"</w:t>
      </w:r>
      <w:r>
        <w:t>Hi</w:t>
      </w:r>
      <w:r w:rsidR="00EC6582">
        <w:t>,</w:t>
      </w:r>
      <w:r>
        <w:t xml:space="preserve"> Becky. This is Jim Wilson from Deer Park store</w:t>
      </w:r>
      <w:r w:rsidR="00EC6582">
        <w:t>;</w:t>
      </w:r>
      <w:r>
        <w:t xml:space="preserve"> I am the new manager here.</w:t>
      </w:r>
      <w:r w:rsidR="005F79B6">
        <w:t>"</w:t>
      </w:r>
    </w:p>
    <w:p w14:paraId="32A5F139" w14:textId="1C12409B" w:rsidR="009E3203" w:rsidRDefault="009E3203" w:rsidP="009E3203">
      <w:r>
        <w:t xml:space="preserve">Becky: </w:t>
      </w:r>
      <w:r w:rsidR="005F79B6">
        <w:t>"</w:t>
      </w:r>
      <w:r>
        <w:t>Hi Jim, what can I do for you?</w:t>
      </w:r>
      <w:r w:rsidR="005F79B6">
        <w:t>"</w:t>
      </w:r>
    </w:p>
    <w:p w14:paraId="2323E197" w14:textId="7D486DB3" w:rsidR="009E3203" w:rsidRDefault="009E3203" w:rsidP="009E3203">
      <w:r>
        <w:t xml:space="preserve">Hacker: </w:t>
      </w:r>
      <w:r w:rsidR="005F79B6">
        <w:t>"</w:t>
      </w:r>
      <w:r>
        <w:t>Can you please check if you have any used Zelda? I have a customer here who wants it, but I am out</w:t>
      </w:r>
      <w:r w:rsidR="00EC6582">
        <w:t>;</w:t>
      </w:r>
      <w:r>
        <w:t xml:space="preserve"> I have </w:t>
      </w:r>
      <w:r w:rsidR="00EC6582">
        <w:t>three</w:t>
      </w:r>
      <w:r>
        <w:t xml:space="preserve"> new.</w:t>
      </w:r>
      <w:r w:rsidR="005F79B6">
        <w:t>"</w:t>
      </w:r>
    </w:p>
    <w:p w14:paraId="32921514" w14:textId="4AD991C2" w:rsidR="009E3203" w:rsidRDefault="009E3203" w:rsidP="009E3203">
      <w:r>
        <w:t xml:space="preserve">Becky: </w:t>
      </w:r>
      <w:r w:rsidR="005F79B6">
        <w:t>"</w:t>
      </w:r>
      <w:r>
        <w:t xml:space="preserve">Yes, we have </w:t>
      </w:r>
      <w:r w:rsidR="00EC6582">
        <w:t>two</w:t>
      </w:r>
      <w:r w:rsidR="00BF51E2">
        <w:t xml:space="preserve"> used.</w:t>
      </w:r>
      <w:r w:rsidR="005F79B6">
        <w:t>"</w:t>
      </w:r>
    </w:p>
    <w:p w14:paraId="293F7516" w14:textId="227804A3" w:rsidR="009E3203" w:rsidRDefault="009E3203" w:rsidP="009E3203">
      <w:r>
        <w:t xml:space="preserve">Hacker: </w:t>
      </w:r>
      <w:r w:rsidR="005F79B6">
        <w:t>"</w:t>
      </w:r>
      <w:r>
        <w:t>Wonderful, I will send him over to your store</w:t>
      </w:r>
      <w:r w:rsidR="00BF51E2">
        <w:t>.</w:t>
      </w:r>
      <w:r w:rsidR="005F79B6">
        <w:t>"</w:t>
      </w:r>
    </w:p>
    <w:p w14:paraId="027B9826" w14:textId="77777777" w:rsidR="009E3203" w:rsidRDefault="009E3203" w:rsidP="009E3203">
      <w:pPr>
        <w:rPr>
          <w:b/>
        </w:rPr>
      </w:pPr>
      <w:r>
        <w:rPr>
          <w:b/>
        </w:rPr>
        <w:t>Third</w:t>
      </w:r>
      <w:r w:rsidRPr="00DC4EBF">
        <w:rPr>
          <w:b/>
        </w:rPr>
        <w:t xml:space="preserve"> Call</w:t>
      </w:r>
      <w:r w:rsidR="006C65CB">
        <w:rPr>
          <w:b/>
        </w:rPr>
        <w:t xml:space="preserve"> to North Babylon Store Again</w:t>
      </w:r>
      <w:r w:rsidRPr="00DC4EBF">
        <w:rPr>
          <w:b/>
        </w:rPr>
        <w:t>:</w:t>
      </w:r>
    </w:p>
    <w:p w14:paraId="5A88A466" w14:textId="628F17EC" w:rsidR="009E3203" w:rsidRDefault="009E3203" w:rsidP="009E3203">
      <w:r>
        <w:t xml:space="preserve">Becky: </w:t>
      </w:r>
      <w:r w:rsidR="005F79B6">
        <w:t>"</w:t>
      </w:r>
      <w:r>
        <w:t>Game City, North Babylon. Becky here. How can I help you?</w:t>
      </w:r>
      <w:r w:rsidR="005F79B6">
        <w:t>"</w:t>
      </w:r>
    </w:p>
    <w:p w14:paraId="4717B88B" w14:textId="4594D9D6" w:rsidR="009E3203" w:rsidRDefault="009E3203" w:rsidP="009E3203">
      <w:r>
        <w:t xml:space="preserve">Hacker: </w:t>
      </w:r>
      <w:r w:rsidR="005F79B6">
        <w:t>"</w:t>
      </w:r>
      <w:r>
        <w:t>Hey Becky, this is Jim again from Deer Park store.</w:t>
      </w:r>
      <w:r w:rsidR="005F79B6">
        <w:t>"</w:t>
      </w:r>
    </w:p>
    <w:p w14:paraId="740F9505" w14:textId="637EBFD7" w:rsidR="009E3203" w:rsidRDefault="009E3203" w:rsidP="009E3203">
      <w:r>
        <w:t xml:space="preserve">Becky: </w:t>
      </w:r>
      <w:r w:rsidR="005F79B6">
        <w:t>"</w:t>
      </w:r>
      <w:r>
        <w:t>Hi Jim. What</w:t>
      </w:r>
      <w:r w:rsidR="005F79B6">
        <w:t>'</w:t>
      </w:r>
      <w:r>
        <w:t>s up?</w:t>
      </w:r>
      <w:r w:rsidR="005F79B6">
        <w:t>"</w:t>
      </w:r>
    </w:p>
    <w:p w14:paraId="14D4C992" w14:textId="2405D875" w:rsidR="009E3203" w:rsidRDefault="009E3203" w:rsidP="009E3203">
      <w:r>
        <w:t xml:space="preserve">Hacker: </w:t>
      </w:r>
      <w:r w:rsidR="005F79B6">
        <w:t>"</w:t>
      </w:r>
      <w:r>
        <w:t>Is your system working? Mine is down</w:t>
      </w:r>
      <w:r w:rsidR="00BF51E2">
        <w:t>.</w:t>
      </w:r>
      <w:r w:rsidR="005F79B6">
        <w:t>"</w:t>
      </w:r>
    </w:p>
    <w:p w14:paraId="4245971E" w14:textId="279D696C" w:rsidR="009E3203" w:rsidRDefault="009E3203" w:rsidP="009E3203">
      <w:r>
        <w:t xml:space="preserve">Becky: </w:t>
      </w:r>
      <w:r w:rsidR="005F79B6">
        <w:t>"</w:t>
      </w:r>
      <w:r>
        <w:t>Let me check. Yeah, mine is working fine</w:t>
      </w:r>
      <w:r w:rsidR="007A2072">
        <w:t>.</w:t>
      </w:r>
      <w:r w:rsidR="005F79B6">
        <w:t>"</w:t>
      </w:r>
    </w:p>
    <w:p w14:paraId="02C332C4" w14:textId="3B174AEE" w:rsidR="009E3203" w:rsidRDefault="009E3203" w:rsidP="009E3203">
      <w:r>
        <w:t xml:space="preserve">Hacker: </w:t>
      </w:r>
      <w:r w:rsidR="005F79B6">
        <w:t>"</w:t>
      </w:r>
      <w:r>
        <w:t>Listen</w:t>
      </w:r>
      <w:r w:rsidR="00BF51E2">
        <w:t>,</w:t>
      </w:r>
      <w:r>
        <w:t xml:space="preserve"> I have a senior citizen here, </w:t>
      </w:r>
      <w:r w:rsidR="00FE197D">
        <w:t>Bill</w:t>
      </w:r>
      <w:r>
        <w:t xml:space="preserve"> Murphy</w:t>
      </w:r>
      <w:r w:rsidR="00314AE5">
        <w:t>;</w:t>
      </w:r>
      <w:r>
        <w:t xml:space="preserve"> he has </w:t>
      </w:r>
      <w:r w:rsidR="00314AE5">
        <w:t>three</w:t>
      </w:r>
      <w:r>
        <w:t xml:space="preserve"> grandkids, he buys games for them. He says he has </w:t>
      </w:r>
      <w:r w:rsidR="009A1FD2">
        <w:t xml:space="preserve">a </w:t>
      </w:r>
      <w:r>
        <w:t xml:space="preserve">reward </w:t>
      </w:r>
      <w:r w:rsidR="009A1FD2">
        <w:t>card</w:t>
      </w:r>
      <w:r>
        <w:t xml:space="preserve"> with us. Can you please look him up?</w:t>
      </w:r>
      <w:r w:rsidR="005F79B6">
        <w:t>"</w:t>
      </w:r>
    </w:p>
    <w:p w14:paraId="157F4D04" w14:textId="0710378D" w:rsidR="009E3203" w:rsidRDefault="009E3203" w:rsidP="009E3203">
      <w:r>
        <w:t xml:space="preserve">Becky: </w:t>
      </w:r>
      <w:r w:rsidR="005F79B6">
        <w:t>"</w:t>
      </w:r>
      <w:r>
        <w:t>Sure, What</w:t>
      </w:r>
      <w:r w:rsidR="005F79B6">
        <w:t>'</w:t>
      </w:r>
      <w:r>
        <w:t xml:space="preserve">s his </w:t>
      </w:r>
      <w:r w:rsidR="0014062B">
        <w:t xml:space="preserve">name again? Do you have </w:t>
      </w:r>
      <w:r w:rsidR="00C60A6B">
        <w:t>his</w:t>
      </w:r>
      <w:r w:rsidR="0014062B">
        <w:t xml:space="preserve"> </w:t>
      </w:r>
      <w:r>
        <w:t>address?</w:t>
      </w:r>
      <w:r w:rsidR="005F79B6">
        <w:t>"</w:t>
      </w:r>
    </w:p>
    <w:p w14:paraId="4FBA54B1" w14:textId="0CAF4F85" w:rsidR="009E3203" w:rsidRDefault="009E3203" w:rsidP="009E3203">
      <w:r>
        <w:t xml:space="preserve">Hacker: </w:t>
      </w:r>
      <w:r w:rsidR="005F79B6">
        <w:t>"</w:t>
      </w:r>
      <w:r w:rsidR="00FE197D">
        <w:t>Bill</w:t>
      </w:r>
      <w:r w:rsidR="0014062B">
        <w:t xml:space="preserve"> Murphy, </w:t>
      </w:r>
      <w:r>
        <w:t>78 Cooper Lane, 11703</w:t>
      </w:r>
      <w:r w:rsidR="007A2072">
        <w:t>.</w:t>
      </w:r>
      <w:r w:rsidR="005F79B6">
        <w:t>"</w:t>
      </w:r>
    </w:p>
    <w:p w14:paraId="3A4FEAA9" w14:textId="752BC2DD" w:rsidR="009E3203" w:rsidRDefault="009E3203" w:rsidP="009E3203">
      <w:r>
        <w:lastRenderedPageBreak/>
        <w:t xml:space="preserve">Becky: </w:t>
      </w:r>
      <w:r w:rsidR="005F79B6">
        <w:t>"</w:t>
      </w:r>
      <w:r>
        <w:t xml:space="preserve">Got it. Yeah, he has </w:t>
      </w:r>
      <w:r w:rsidR="009A1FD2">
        <w:t xml:space="preserve">a </w:t>
      </w:r>
      <w:r>
        <w:t xml:space="preserve">reward </w:t>
      </w:r>
      <w:r w:rsidR="009A1FD2">
        <w:t>card</w:t>
      </w:r>
      <w:r w:rsidR="007A2072">
        <w:t>.</w:t>
      </w:r>
      <w:r w:rsidR="005F79B6">
        <w:t>"</w:t>
      </w:r>
    </w:p>
    <w:p w14:paraId="26EA1F80" w14:textId="6184DC47" w:rsidR="009E3203" w:rsidRDefault="009E3203" w:rsidP="009E3203">
      <w:r>
        <w:t>Hacker:</w:t>
      </w:r>
      <w:r w:rsidR="005F79B6">
        <w:t xml:space="preserve">" </w:t>
      </w:r>
      <w:r>
        <w:t>Good, thank you. What</w:t>
      </w:r>
      <w:r w:rsidR="005F79B6">
        <w:t>'</w:t>
      </w:r>
      <w:r>
        <w:t>s his Mid?</w:t>
      </w:r>
      <w:r w:rsidR="005F79B6">
        <w:t>"</w:t>
      </w:r>
      <w:r>
        <w:t xml:space="preserve"> </w:t>
      </w:r>
    </w:p>
    <w:p w14:paraId="7EC73DA0" w14:textId="1595190D" w:rsidR="009E3203" w:rsidRDefault="009E3203" w:rsidP="009E3203">
      <w:r>
        <w:t xml:space="preserve">By the way, MID stands for </w:t>
      </w:r>
      <w:r w:rsidR="005F79B6">
        <w:t>"</w:t>
      </w:r>
      <w:r>
        <w:t>Member ID</w:t>
      </w:r>
      <w:r w:rsidR="00314AE5">
        <w:t>,</w:t>
      </w:r>
      <w:r w:rsidR="005F79B6">
        <w:t>"</w:t>
      </w:r>
      <w:r>
        <w:t xml:space="preserve"> a </w:t>
      </w:r>
      <w:r w:rsidR="007C560C">
        <w:t>term</w:t>
      </w:r>
      <w:r>
        <w:t xml:space="preserve"> used in Game City</w:t>
      </w:r>
      <w:r w:rsidR="00314AE5">
        <w:t>,</w:t>
      </w:r>
      <w:r>
        <w:t xml:space="preserve"> and the </w:t>
      </w:r>
      <w:r w:rsidR="00B85215">
        <w:t>h</w:t>
      </w:r>
      <w:r>
        <w:t>acker knows it.</w:t>
      </w:r>
    </w:p>
    <w:p w14:paraId="3C9411F2" w14:textId="0B73AB40" w:rsidR="009E3203" w:rsidRDefault="009E3203" w:rsidP="009E3203">
      <w:r>
        <w:t xml:space="preserve">Becky: </w:t>
      </w:r>
      <w:r w:rsidR="005F79B6">
        <w:t>"</w:t>
      </w:r>
      <w:r>
        <w:t>118456</w:t>
      </w:r>
      <w:r w:rsidR="005F79B6">
        <w:t>"</w:t>
      </w:r>
      <w:r>
        <w:t>.</w:t>
      </w:r>
    </w:p>
    <w:p w14:paraId="17813D45" w14:textId="2EDC1907" w:rsidR="009E3203" w:rsidRDefault="009E3203" w:rsidP="009E3203">
      <w:r>
        <w:t xml:space="preserve">Hacker: </w:t>
      </w:r>
      <w:r w:rsidR="005F79B6">
        <w:t>"</w:t>
      </w:r>
      <w:r>
        <w:t>Thanks.</w:t>
      </w:r>
      <w:r w:rsidR="009A1FD2">
        <w:t xml:space="preserve"> Bill</w:t>
      </w:r>
      <w:r>
        <w:t xml:space="preserve"> says he has </w:t>
      </w:r>
      <w:r w:rsidR="007A2072">
        <w:t>his</w:t>
      </w:r>
      <w:r>
        <w:t xml:space="preserve"> credit card on file</w:t>
      </w:r>
      <w:r w:rsidR="007A2072">
        <w:t>.</w:t>
      </w:r>
      <w:r w:rsidR="005F79B6">
        <w:t>"</w:t>
      </w:r>
    </w:p>
    <w:p w14:paraId="54183710" w14:textId="7C8C2AD1" w:rsidR="009E3203" w:rsidRDefault="009E3203" w:rsidP="009E3203">
      <w:r>
        <w:t xml:space="preserve">Becky: </w:t>
      </w:r>
      <w:r w:rsidR="005F79B6">
        <w:t>"</w:t>
      </w:r>
      <w:r>
        <w:t>Yes</w:t>
      </w:r>
      <w:r w:rsidR="007A2072">
        <w:t>.</w:t>
      </w:r>
      <w:r w:rsidR="005F79B6">
        <w:t>"</w:t>
      </w:r>
    </w:p>
    <w:p w14:paraId="40054717" w14:textId="0C61D598" w:rsidR="009E3203" w:rsidRDefault="009E3203" w:rsidP="009E3203">
      <w:r>
        <w:t xml:space="preserve">Hacker: </w:t>
      </w:r>
      <w:r w:rsidR="005F79B6">
        <w:t>"</w:t>
      </w:r>
      <w:r w:rsidR="009A1FD2">
        <w:t>Bill</w:t>
      </w:r>
      <w:r>
        <w:t xml:space="preserve"> </w:t>
      </w:r>
      <w:r w:rsidR="009A1FD2">
        <w:t xml:space="preserve">forgot to </w:t>
      </w:r>
      <w:r>
        <w:t>bring his wallet</w:t>
      </w:r>
      <w:r w:rsidR="00314AE5">
        <w:t>;</w:t>
      </w:r>
      <w:r>
        <w:t xml:space="preserve"> he didn</w:t>
      </w:r>
      <w:r w:rsidR="005F79B6">
        <w:t>'</w:t>
      </w:r>
      <w:r>
        <w:t>t think he</w:t>
      </w:r>
      <w:r w:rsidR="00BF51E2">
        <w:t xml:space="preserve"> would</w:t>
      </w:r>
      <w:r>
        <w:t xml:space="preserve"> need it. My system is still down. </w:t>
      </w:r>
      <w:r w:rsidR="00B85215">
        <w:t>Would</w:t>
      </w:r>
      <w:r>
        <w:t xml:space="preserve"> you </w:t>
      </w:r>
      <w:r w:rsidR="009A1FD2">
        <w:t xml:space="preserve">please </w:t>
      </w:r>
      <w:r>
        <w:t>read the card number to me</w:t>
      </w:r>
      <w:r w:rsidR="009A1FD2">
        <w:t>? I have to write down the transaction on paper for now</w:t>
      </w:r>
      <w:r w:rsidR="00314AE5">
        <w:t>;</w:t>
      </w:r>
      <w:r w:rsidR="009A1FD2">
        <w:t xml:space="preserve"> what a pain in the neck!</w:t>
      </w:r>
      <w:r w:rsidR="005F79B6">
        <w:t>"</w:t>
      </w:r>
    </w:p>
    <w:p w14:paraId="258514E0" w14:textId="77777777" w:rsidR="009E3203" w:rsidRDefault="009E3203" w:rsidP="009E3203">
      <w:r>
        <w:t>Becky hesitated for a moment and then said,</w:t>
      </w:r>
    </w:p>
    <w:p w14:paraId="7D7E8ED7" w14:textId="3EB66D5A" w:rsidR="009A1FD2" w:rsidRDefault="005F79B6" w:rsidP="009E3203">
      <w:r>
        <w:t>"</w:t>
      </w:r>
      <w:r w:rsidR="009A1FD2">
        <w:t xml:space="preserve">I am not sure if I </w:t>
      </w:r>
      <w:r w:rsidR="00C22145">
        <w:t>am allowed to</w:t>
      </w:r>
      <w:r w:rsidR="009A1FD2">
        <w:t xml:space="preserve"> do that.</w:t>
      </w:r>
      <w:r>
        <w:t>"</w:t>
      </w:r>
    </w:p>
    <w:p w14:paraId="7B3ADA85" w14:textId="6CF33920" w:rsidR="009A1FD2" w:rsidRDefault="009A1FD2" w:rsidP="009E3203">
      <w:r>
        <w:t xml:space="preserve">Hacker: </w:t>
      </w:r>
      <w:r w:rsidR="005F79B6">
        <w:t>"</w:t>
      </w:r>
      <w:r>
        <w:t>You are right, generally this is not a good idea</w:t>
      </w:r>
      <w:r w:rsidR="00816EBA">
        <w:t>,</w:t>
      </w:r>
      <w:r>
        <w:t xml:space="preserve"> but my system is down, this is how we have to do it for now, trust me, I am the manager, I know how things work</w:t>
      </w:r>
      <w:r w:rsidR="00BA4954">
        <w:t>.</w:t>
      </w:r>
      <w:r w:rsidR="005F79B6">
        <w:t>"</w:t>
      </w:r>
    </w:p>
    <w:p w14:paraId="1BDE0971" w14:textId="64860F45" w:rsidR="009E3203" w:rsidRDefault="009A1FD2" w:rsidP="009E3203">
      <w:r>
        <w:t xml:space="preserve">Becky: </w:t>
      </w:r>
      <w:r w:rsidR="005F79B6">
        <w:t>"</w:t>
      </w:r>
      <w:r w:rsidR="009E3203">
        <w:t>Ok, it is 5272 1434 2323 1102, expiry 10/20, SC 113</w:t>
      </w:r>
      <w:r w:rsidR="00BA4954">
        <w:t>.</w:t>
      </w:r>
      <w:r w:rsidR="005F79B6">
        <w:t>"</w:t>
      </w:r>
    </w:p>
    <w:p w14:paraId="301D07E6" w14:textId="59CC07E3" w:rsidR="00C45662" w:rsidRDefault="00C45662" w:rsidP="009E3203">
      <w:r>
        <w:t xml:space="preserve">SC stands for security code, another </w:t>
      </w:r>
      <w:r w:rsidR="0001010F">
        <w:t>term</w:t>
      </w:r>
      <w:r>
        <w:t xml:space="preserve"> that </w:t>
      </w:r>
      <w:r w:rsidR="0001010F">
        <w:t>Game</w:t>
      </w:r>
      <w:r>
        <w:t xml:space="preserve"> City uses.</w:t>
      </w:r>
    </w:p>
    <w:p w14:paraId="64C4BFD8" w14:textId="597A1AF2" w:rsidR="009E3203" w:rsidRDefault="009E3203" w:rsidP="009E3203">
      <w:r>
        <w:t xml:space="preserve">Hacker: </w:t>
      </w:r>
      <w:r w:rsidR="005F79B6">
        <w:t>"</w:t>
      </w:r>
      <w:r>
        <w:t>Got it, thanks a lot Becky.</w:t>
      </w:r>
      <w:r w:rsidR="00BF51E2">
        <w:t xml:space="preserve"> I will </w:t>
      </w:r>
      <w:r>
        <w:t xml:space="preserve">process his payment as soon as the system comes back up. I called tech support </w:t>
      </w:r>
      <w:r w:rsidR="00BA4954">
        <w:t>three</w:t>
      </w:r>
      <w:r>
        <w:t xml:space="preserve"> times already</w:t>
      </w:r>
      <w:r w:rsidR="00BA4954">
        <w:t>;</w:t>
      </w:r>
      <w:r w:rsidR="00BF51E2">
        <w:t xml:space="preserve"> they are working on it.</w:t>
      </w:r>
      <w:r>
        <w:t xml:space="preserve"> Ok, thanks again, bye for now.</w:t>
      </w:r>
      <w:r w:rsidR="005F79B6">
        <w:t>"</w:t>
      </w:r>
    </w:p>
    <w:p w14:paraId="6B00B1A2" w14:textId="61F67BC0" w:rsidR="009E3203" w:rsidRPr="00F83FF4" w:rsidRDefault="009E3203" w:rsidP="009E3203">
      <w:r>
        <w:t xml:space="preserve">Becky: </w:t>
      </w:r>
      <w:r w:rsidR="005F79B6">
        <w:t>"</w:t>
      </w:r>
      <w:r>
        <w:t>Good luck Jim. Bye</w:t>
      </w:r>
      <w:r w:rsidR="005F79B6">
        <w:t>"</w:t>
      </w:r>
      <w:r>
        <w:t>.</w:t>
      </w:r>
    </w:p>
    <w:p w14:paraId="14AB90D6" w14:textId="77777777" w:rsidR="009E3203" w:rsidRDefault="009E3203" w:rsidP="009E3203">
      <w:r>
        <w:lastRenderedPageBreak/>
        <w:t>What went wrong here?</w:t>
      </w:r>
    </w:p>
    <w:p w14:paraId="14E01452" w14:textId="52F4BD34" w:rsidR="009E3203" w:rsidRDefault="009E3203" w:rsidP="009E3203">
      <w:r>
        <w:t>The first call was</w:t>
      </w:r>
      <w:r w:rsidR="00BF51E2">
        <w:t xml:space="preserve"> innocent and was </w:t>
      </w:r>
      <w:r>
        <w:t>to gather information</w:t>
      </w:r>
      <w:r w:rsidR="00BF51E2">
        <w:t xml:space="preserve"> about the manager</w:t>
      </w:r>
      <w:r>
        <w:t xml:space="preserve">.  The second call was carefully placed to convince </w:t>
      </w:r>
      <w:r w:rsidR="00DA632C">
        <w:t xml:space="preserve">her </w:t>
      </w:r>
      <w:r>
        <w:t xml:space="preserve">that he is </w:t>
      </w:r>
      <w:r w:rsidR="009C1F0E">
        <w:t>indeed the manager</w:t>
      </w:r>
      <w:r>
        <w:t xml:space="preserve"> of the other store and looking out for the </w:t>
      </w:r>
      <w:r w:rsidR="00DA632C">
        <w:t>company's best interest</w:t>
      </w:r>
      <w:r>
        <w:t>. At this point, he is bound to receive higher acceptance from a fellow employee</w:t>
      </w:r>
      <w:r w:rsidR="009C1F0E">
        <w:t>, particularly someone of a lower rank</w:t>
      </w:r>
      <w:r>
        <w:t xml:space="preserve">. </w:t>
      </w:r>
      <w:r w:rsidR="005F79B6">
        <w:t>Hacker'</w:t>
      </w:r>
      <w:r w:rsidR="001C6088">
        <w:t xml:space="preserve">s </w:t>
      </w:r>
      <w:r>
        <w:t xml:space="preserve">last call gained sympathy from Becky since </w:t>
      </w:r>
      <w:r w:rsidR="00FE3A8B">
        <w:t xml:space="preserve">a </w:t>
      </w:r>
      <w:r>
        <w:t xml:space="preserve">system malfunction is not </w:t>
      </w:r>
      <w:r w:rsidR="001C6088">
        <w:t>uncommon and</w:t>
      </w:r>
      <w:r w:rsidR="00FE3A8B">
        <w:t xml:space="preserve"> </w:t>
      </w:r>
      <w:r>
        <w:t>drives everyone crazy. Moreover, Jim seemed to be looking out for a senior citizen who has the potential of being a loyal customer for years to come.</w:t>
      </w:r>
    </w:p>
    <w:p w14:paraId="73785891" w14:textId="204BDE65" w:rsidR="009E3203" w:rsidRDefault="009E3203" w:rsidP="009E3203">
      <w:r>
        <w:t xml:space="preserve">How should the company protect this from happening in </w:t>
      </w:r>
      <w:r w:rsidR="00B85215">
        <w:t xml:space="preserve">the </w:t>
      </w:r>
      <w:r>
        <w:t>future?</w:t>
      </w:r>
    </w:p>
    <w:p w14:paraId="6AEA9727" w14:textId="492FD0BF" w:rsidR="009E3203" w:rsidRDefault="009E3203" w:rsidP="009E3203">
      <w:pPr>
        <w:pStyle w:val="ListParagraph"/>
        <w:numPr>
          <w:ilvl w:val="0"/>
          <w:numId w:val="29"/>
        </w:numPr>
      </w:pPr>
      <w:r>
        <w:t xml:space="preserve">The first problem here is that the company is storing and retrieving credit card information. That should never happen. They should </w:t>
      </w:r>
      <w:r w:rsidR="00B85215">
        <w:t>hold</w:t>
      </w:r>
      <w:r>
        <w:t xml:space="preserve"> the credit card info</w:t>
      </w:r>
      <w:r w:rsidR="00515FE5">
        <w:t>rmation</w:t>
      </w:r>
      <w:r>
        <w:t xml:space="preserve"> in a very secure </w:t>
      </w:r>
      <w:r w:rsidR="00515FE5">
        <w:t>system</w:t>
      </w:r>
      <w:r>
        <w:t xml:space="preserve"> and receive a token</w:t>
      </w:r>
      <w:r w:rsidR="00515FE5">
        <w:t xml:space="preserve"> instead</w:t>
      </w:r>
      <w:r>
        <w:t>.</w:t>
      </w:r>
      <w:r w:rsidR="00515FE5">
        <w:t xml:space="preserve"> The token and last </w:t>
      </w:r>
      <w:r w:rsidR="00B85215">
        <w:t>four</w:t>
      </w:r>
      <w:r w:rsidR="00515FE5">
        <w:t xml:space="preserve"> digits can be kept in the store</w:t>
      </w:r>
      <w:r w:rsidR="005F79B6">
        <w:t>'</w:t>
      </w:r>
      <w:r w:rsidR="00515FE5">
        <w:t>s system.</w:t>
      </w:r>
      <w:r>
        <w:t xml:space="preserve"> The token</w:t>
      </w:r>
      <w:r w:rsidR="00515FE5">
        <w:t xml:space="preserve"> should</w:t>
      </w:r>
      <w:r>
        <w:t xml:space="preserve"> be used for </w:t>
      </w:r>
      <w:r w:rsidR="00B85215">
        <w:t>future transactions, and the card's last four digits</w:t>
      </w:r>
      <w:r w:rsidR="00515FE5">
        <w:t xml:space="preserve"> can be displayed and printed but nothing more</w:t>
      </w:r>
      <w:r>
        <w:t>. This way, even if the token is shared with other stores, no credit card info</w:t>
      </w:r>
      <w:r w:rsidR="00515FE5">
        <w:t>rmation</w:t>
      </w:r>
      <w:r>
        <w:t xml:space="preserve"> is leaked.</w:t>
      </w:r>
    </w:p>
    <w:p w14:paraId="44B5A356" w14:textId="77777777" w:rsidR="00165178" w:rsidRDefault="00165178" w:rsidP="009E3203">
      <w:pPr>
        <w:pStyle w:val="ListParagraph"/>
      </w:pPr>
    </w:p>
    <w:p w14:paraId="0747F0F0" w14:textId="14B5420E" w:rsidR="009E3203" w:rsidRDefault="009E3203" w:rsidP="009E3203">
      <w:pPr>
        <w:pStyle w:val="ListParagraph"/>
      </w:pPr>
      <w:r>
        <w:t>This whole process of securing credit card information is known a</w:t>
      </w:r>
      <w:r w:rsidR="00185516">
        <w:t>s</w:t>
      </w:r>
      <w:r>
        <w:t xml:space="preserve"> </w:t>
      </w:r>
      <w:r w:rsidR="005F79B6">
        <w:t>"</w:t>
      </w:r>
      <w:r>
        <w:t>PCI (Payment Card Industry) compliance</w:t>
      </w:r>
      <w:r w:rsidR="00B85215">
        <w:t>."</w:t>
      </w:r>
    </w:p>
    <w:p w14:paraId="6DF2E0BB" w14:textId="77777777" w:rsidR="009E3203" w:rsidRDefault="009E3203" w:rsidP="009E3203">
      <w:pPr>
        <w:pStyle w:val="ListParagraph"/>
      </w:pPr>
    </w:p>
    <w:p w14:paraId="19A452F5" w14:textId="2FC157EA" w:rsidR="009E3203" w:rsidRDefault="009E3203" w:rsidP="009E3203">
      <w:pPr>
        <w:pStyle w:val="ListParagraph"/>
        <w:numPr>
          <w:ilvl w:val="0"/>
          <w:numId w:val="29"/>
        </w:numPr>
      </w:pPr>
      <w:r>
        <w:t>Employees should be trained not to share</w:t>
      </w:r>
      <w:r w:rsidR="00515FE5">
        <w:t xml:space="preserve"> customer</w:t>
      </w:r>
      <w:r>
        <w:t xml:space="preserve"> information with anyone else without proper </w:t>
      </w:r>
      <w:r w:rsidR="00064152">
        <w:t xml:space="preserve">identity </w:t>
      </w:r>
      <w:r>
        <w:t>verification</w:t>
      </w:r>
      <w:r w:rsidR="00064152">
        <w:t xml:space="preserve"> of the seeker</w:t>
      </w:r>
      <w:r>
        <w:t xml:space="preserve">. </w:t>
      </w:r>
      <w:r w:rsidR="00B85215">
        <w:t>Formal</w:t>
      </w:r>
      <w:r>
        <w:t xml:space="preserve"> verification may include hanging up the phone politely, calling back the other store</w:t>
      </w:r>
      <w:r w:rsidR="00132BB9">
        <w:t>, and</w:t>
      </w:r>
      <w:r>
        <w:t xml:space="preserve"> asking for the manager.</w:t>
      </w:r>
    </w:p>
    <w:p w14:paraId="500F3F92" w14:textId="77777777" w:rsidR="009E3203" w:rsidRDefault="009E3203" w:rsidP="009E3203">
      <w:pPr>
        <w:pStyle w:val="Heading2"/>
      </w:pPr>
      <w:r>
        <w:t>PCI Compliance</w:t>
      </w:r>
    </w:p>
    <w:p w14:paraId="74069136" w14:textId="204D0B49" w:rsidR="009E3203" w:rsidRDefault="009E3203" w:rsidP="009E3203">
      <w:r>
        <w:t>Companies that deal with credit card</w:t>
      </w:r>
      <w:r w:rsidR="00185516">
        <w:t>s</w:t>
      </w:r>
      <w:r>
        <w:t xml:space="preserve"> must follow </w:t>
      </w:r>
      <w:r w:rsidR="00185516">
        <w:t xml:space="preserve">the </w:t>
      </w:r>
      <w:r>
        <w:t>Payment Card Industry Data Security Standard (PCI DSS). PCI Compliance has the following goals:</w:t>
      </w:r>
    </w:p>
    <w:p w14:paraId="3AFDC844" w14:textId="77777777" w:rsidR="009E3203" w:rsidRDefault="009E3203" w:rsidP="009E3203">
      <w:pPr>
        <w:pStyle w:val="ListParagraph"/>
        <w:numPr>
          <w:ilvl w:val="0"/>
          <w:numId w:val="30"/>
        </w:numPr>
      </w:pPr>
      <w:r>
        <w:t>Building and maintaining a secure network.</w:t>
      </w:r>
    </w:p>
    <w:p w14:paraId="34F8B816" w14:textId="77777777" w:rsidR="009E3203" w:rsidRDefault="009E3203" w:rsidP="009E3203">
      <w:pPr>
        <w:pStyle w:val="ListParagraph"/>
        <w:numPr>
          <w:ilvl w:val="0"/>
          <w:numId w:val="30"/>
        </w:numPr>
      </w:pPr>
      <w:r>
        <w:lastRenderedPageBreak/>
        <w:t>Protect Cardholder Data.</w:t>
      </w:r>
    </w:p>
    <w:p w14:paraId="44BB0699" w14:textId="77777777" w:rsidR="009E3203" w:rsidRDefault="009E3203" w:rsidP="009E3203">
      <w:pPr>
        <w:pStyle w:val="ListParagraph"/>
        <w:numPr>
          <w:ilvl w:val="0"/>
          <w:numId w:val="30"/>
        </w:numPr>
      </w:pPr>
      <w:r>
        <w:t>Maintain a Vulnerability Management Program.</w:t>
      </w:r>
    </w:p>
    <w:p w14:paraId="55F8F6EB" w14:textId="77777777" w:rsidR="009E3203" w:rsidRDefault="009E3203" w:rsidP="009E3203">
      <w:pPr>
        <w:pStyle w:val="ListParagraph"/>
        <w:numPr>
          <w:ilvl w:val="0"/>
          <w:numId w:val="30"/>
        </w:numPr>
      </w:pPr>
      <w:r>
        <w:t>Implement Strong Access Control Measures.</w:t>
      </w:r>
    </w:p>
    <w:p w14:paraId="4B257F52" w14:textId="77777777" w:rsidR="009E3203" w:rsidRDefault="009E3203" w:rsidP="009E3203">
      <w:pPr>
        <w:pStyle w:val="ListParagraph"/>
        <w:numPr>
          <w:ilvl w:val="0"/>
          <w:numId w:val="30"/>
        </w:numPr>
      </w:pPr>
      <w:r>
        <w:t>Maintain an Information Security Policy.</w:t>
      </w:r>
    </w:p>
    <w:p w14:paraId="7892407B" w14:textId="1D4D2C56" w:rsidR="009E3203" w:rsidRDefault="009E3203" w:rsidP="009E3203">
      <w:r>
        <w:t xml:space="preserve">PCI Compliance is hard to implement. </w:t>
      </w:r>
      <w:r w:rsidR="00F77473">
        <w:t>For this reason, m</w:t>
      </w:r>
      <w:r>
        <w:t>any companies do not store credit card information at all</w:t>
      </w:r>
      <w:r w:rsidR="00132BB9">
        <w:t>;</w:t>
      </w:r>
      <w:r>
        <w:t xml:space="preserve"> </w:t>
      </w:r>
      <w:r w:rsidR="00C17DEC">
        <w:t xml:space="preserve">they </w:t>
      </w:r>
      <w:r>
        <w:t xml:space="preserve">only </w:t>
      </w:r>
      <w:r w:rsidR="00132BB9">
        <w:t>hold</w:t>
      </w:r>
      <w:r>
        <w:t xml:space="preserve"> the token and use </w:t>
      </w:r>
      <w:r w:rsidR="00BF0142">
        <w:t xml:space="preserve">a </w:t>
      </w:r>
      <w:r>
        <w:t xml:space="preserve">third-party reliable PCI compliance vendor to </w:t>
      </w:r>
      <w:r w:rsidR="00132BB9">
        <w:t>keep</w:t>
      </w:r>
      <w:r>
        <w:t xml:space="preserve"> </w:t>
      </w:r>
      <w:r w:rsidR="00F77473">
        <w:t xml:space="preserve">the </w:t>
      </w:r>
      <w:r>
        <w:t>actual card information.</w:t>
      </w:r>
      <w:r w:rsidR="00454A1C">
        <w:t xml:space="preserve"> This way, companies become PCI compliant by simply using </w:t>
      </w:r>
      <w:r w:rsidR="00BF0142">
        <w:t>a</w:t>
      </w:r>
      <w:r w:rsidR="00132BB9">
        <w:t>n excellent</w:t>
      </w:r>
      <w:r w:rsidR="00454A1C">
        <w:t xml:space="preserve"> third-party tool – </w:t>
      </w:r>
      <w:r w:rsidR="00132BB9">
        <w:t xml:space="preserve">a </w:t>
      </w:r>
      <w:r w:rsidR="00454A1C">
        <w:t>perfect example of risk transfer.</w:t>
      </w:r>
    </w:p>
    <w:p w14:paraId="1DC0AAC4" w14:textId="1C91743B" w:rsidR="009E3203" w:rsidRDefault="009E3203" w:rsidP="009E3203">
      <w:pPr>
        <w:pStyle w:val="Heading2"/>
      </w:pPr>
      <w:r>
        <w:t>Social Engineering</w:t>
      </w:r>
      <w:r w:rsidR="003F7744">
        <w:t xml:space="preserve"> </w:t>
      </w:r>
      <w:r w:rsidR="00F77473">
        <w:t>again!</w:t>
      </w:r>
    </w:p>
    <w:p w14:paraId="0363F341" w14:textId="77777777" w:rsidR="009E3203" w:rsidRDefault="009E3203" w:rsidP="009E3203">
      <w:r>
        <w:t>It is 8:15 on a Tuesday morning.</w:t>
      </w:r>
    </w:p>
    <w:p w14:paraId="2C77B41F" w14:textId="1470157B" w:rsidR="009E3203" w:rsidRDefault="009E3203" w:rsidP="009E3203">
      <w:r>
        <w:t xml:space="preserve">A </w:t>
      </w:r>
      <w:r w:rsidR="00816EBA">
        <w:t xml:space="preserve">young lady </w:t>
      </w:r>
      <w:r>
        <w:t xml:space="preserve">called the front desk, posing </w:t>
      </w:r>
      <w:r w:rsidR="00132BB9">
        <w:t>as</w:t>
      </w:r>
      <w:r>
        <w:t xml:space="preserve"> a vendor</w:t>
      </w:r>
      <w:r w:rsidR="00132BB9">
        <w:t>,</w:t>
      </w:r>
      <w:r>
        <w:t xml:space="preserve"> a</w:t>
      </w:r>
      <w:r w:rsidR="00936F61">
        <w:t>sked if anyone in accounts payable wa</w:t>
      </w:r>
      <w:r>
        <w:t xml:space="preserve">s in yet. </w:t>
      </w:r>
      <w:r w:rsidR="00132BB9">
        <w:t>It t</w:t>
      </w:r>
      <w:r>
        <w:t xml:space="preserve">urns out </w:t>
      </w:r>
      <w:r w:rsidR="005F79B6">
        <w:t>"</w:t>
      </w:r>
      <w:r w:rsidR="00816EBA">
        <w:t>Carl</w:t>
      </w:r>
      <w:r>
        <w:t xml:space="preserve"> Davis</w:t>
      </w:r>
      <w:r w:rsidR="005F79B6">
        <w:t>"</w:t>
      </w:r>
      <w:r>
        <w:t xml:space="preserve"> is in</w:t>
      </w:r>
      <w:r w:rsidR="00132BB9">
        <w:t>,</w:t>
      </w:r>
      <w:r>
        <w:t xml:space="preserve"> and h</w:t>
      </w:r>
      <w:r w:rsidR="00816EBA">
        <w:t>is</w:t>
      </w:r>
      <w:r>
        <w:t xml:space="preserve"> extension is </w:t>
      </w:r>
      <w:r w:rsidR="005F79B6">
        <w:t>"</w:t>
      </w:r>
      <w:r>
        <w:t>15-1023</w:t>
      </w:r>
      <w:r w:rsidR="005F79B6">
        <w:t>"</w:t>
      </w:r>
      <w:r>
        <w:t>.</w:t>
      </w:r>
    </w:p>
    <w:p w14:paraId="0745C2E3" w14:textId="77777777" w:rsidR="00816EBA" w:rsidRDefault="009E3203" w:rsidP="009E3203">
      <w:pPr>
        <w:rPr>
          <w:b/>
        </w:rPr>
      </w:pPr>
      <w:r w:rsidRPr="00255594">
        <w:rPr>
          <w:b/>
        </w:rPr>
        <w:t>First Call:</w:t>
      </w:r>
    </w:p>
    <w:p w14:paraId="1A5225BB" w14:textId="333A98FA" w:rsidR="009E3203" w:rsidRPr="00816EBA" w:rsidRDefault="00816EBA" w:rsidP="009E3203">
      <w:pPr>
        <w:rPr>
          <w:b/>
        </w:rPr>
      </w:pPr>
      <w:r>
        <w:t>Carl</w:t>
      </w:r>
      <w:r w:rsidR="009E3203">
        <w:t xml:space="preserve">: </w:t>
      </w:r>
      <w:r w:rsidR="005F79B6">
        <w:t>"</w:t>
      </w:r>
      <w:r w:rsidR="009E3203">
        <w:t xml:space="preserve">Accounts payable, </w:t>
      </w:r>
      <w:r>
        <w:t>Carl</w:t>
      </w:r>
      <w:r w:rsidR="009E3203">
        <w:t xml:space="preserve"> speaking.</w:t>
      </w:r>
      <w:r w:rsidR="005F79B6">
        <w:t>"</w:t>
      </w:r>
    </w:p>
    <w:p w14:paraId="5C7E314D" w14:textId="7083DD46" w:rsidR="009E3203" w:rsidRDefault="009E3203" w:rsidP="009E3203">
      <w:r>
        <w:t xml:space="preserve">Hacker: </w:t>
      </w:r>
      <w:r w:rsidR="005F79B6">
        <w:t>"</w:t>
      </w:r>
      <w:r>
        <w:t xml:space="preserve">Good morning </w:t>
      </w:r>
      <w:r w:rsidR="00816EBA">
        <w:t>Carl</w:t>
      </w:r>
      <w:r>
        <w:t xml:space="preserve">, this is </w:t>
      </w:r>
      <w:r w:rsidR="00816EBA">
        <w:t>Ruby</w:t>
      </w:r>
      <w:r>
        <w:t xml:space="preserve"> Brown from the helpdesk. We are </w:t>
      </w:r>
      <w:r w:rsidR="00316AFD">
        <w:t>getting reports of</w:t>
      </w:r>
      <w:r>
        <w:t xml:space="preserve"> some network problems </w:t>
      </w:r>
      <w:r w:rsidR="00132BB9">
        <w:t>o</w:t>
      </w:r>
      <w:r>
        <w:t>n your floor, is anybody in your department impacted?</w:t>
      </w:r>
      <w:r w:rsidR="005F79B6">
        <w:t>"</w:t>
      </w:r>
    </w:p>
    <w:p w14:paraId="703643EA" w14:textId="0118A731" w:rsidR="009E3203" w:rsidRDefault="00816EBA" w:rsidP="009E3203">
      <w:r>
        <w:t>Carl</w:t>
      </w:r>
      <w:r w:rsidR="009E3203">
        <w:t xml:space="preserve">: </w:t>
      </w:r>
      <w:r w:rsidR="005F79B6">
        <w:t>"</w:t>
      </w:r>
      <w:r w:rsidR="009E3203">
        <w:t>No one else in my department is in yet</w:t>
      </w:r>
      <w:r w:rsidR="00132BB9">
        <w:t>,</w:t>
      </w:r>
      <w:r w:rsidR="009E3203">
        <w:t xml:space="preserve"> but I am logged in to my computer</w:t>
      </w:r>
      <w:r w:rsidR="00132BB9">
        <w:t>,</w:t>
      </w:r>
      <w:r w:rsidR="009E3203">
        <w:t xml:space="preserve"> and I don</w:t>
      </w:r>
      <w:r w:rsidR="005F79B6">
        <w:t>'</w:t>
      </w:r>
      <w:r w:rsidR="009E3203">
        <w:t>t see any problem</w:t>
      </w:r>
      <w:r w:rsidR="00316AFD">
        <w:t>.</w:t>
      </w:r>
      <w:r w:rsidR="005F79B6">
        <w:t>"</w:t>
      </w:r>
    </w:p>
    <w:p w14:paraId="6CD86C41" w14:textId="26D4E9A0" w:rsidR="009E3203" w:rsidRDefault="009E3203" w:rsidP="009E3203">
      <w:r>
        <w:t xml:space="preserve">Hacker: </w:t>
      </w:r>
      <w:r w:rsidR="005F79B6">
        <w:t>"</w:t>
      </w:r>
      <w:r>
        <w:t>Good, good, glad to hear that. Listen, while I have you on the phone, can you please quickly check what port you</w:t>
      </w:r>
      <w:r w:rsidR="005F79B6">
        <w:t>'</w:t>
      </w:r>
      <w:r>
        <w:t>r</w:t>
      </w:r>
      <w:r w:rsidR="00737B51">
        <w:t>e</w:t>
      </w:r>
      <w:r>
        <w:t xml:space="preserve"> connected to?</w:t>
      </w:r>
      <w:r w:rsidR="005F79B6">
        <w:t>"</w:t>
      </w:r>
    </w:p>
    <w:p w14:paraId="45BDEA61" w14:textId="5A92A7E3" w:rsidR="009E3203" w:rsidRDefault="00816EBA" w:rsidP="009E3203">
      <w:r>
        <w:t>Carl</w:t>
      </w:r>
      <w:r w:rsidR="009E3203">
        <w:t xml:space="preserve">: </w:t>
      </w:r>
      <w:r w:rsidR="005F79B6">
        <w:t>"</w:t>
      </w:r>
      <w:r w:rsidR="009E3203">
        <w:t>I have no idea what you are talking about</w:t>
      </w:r>
      <w:r w:rsidR="00316AFD">
        <w:t>.</w:t>
      </w:r>
      <w:r w:rsidR="005F79B6">
        <w:t>"</w:t>
      </w:r>
    </w:p>
    <w:p w14:paraId="21D57351" w14:textId="15092390" w:rsidR="009E3203" w:rsidRDefault="009E3203" w:rsidP="009E3203">
      <w:r>
        <w:lastRenderedPageBreak/>
        <w:t xml:space="preserve">Hacker: </w:t>
      </w:r>
      <w:r w:rsidR="005F79B6">
        <w:t>"</w:t>
      </w:r>
      <w:r>
        <w:t>Ok, no problem. Check the back of your computer</w:t>
      </w:r>
      <w:r w:rsidR="00132BB9">
        <w:t>. D</w:t>
      </w:r>
      <w:r>
        <w:t>o you see a network cable connected to your computer?</w:t>
      </w:r>
      <w:r w:rsidR="005F79B6">
        <w:t>"</w:t>
      </w:r>
    </w:p>
    <w:p w14:paraId="14B5A95E" w14:textId="12BA84AA" w:rsidR="009E3203" w:rsidRDefault="00816EBA" w:rsidP="009E3203">
      <w:r>
        <w:t>Carl</w:t>
      </w:r>
      <w:r w:rsidR="009E3203">
        <w:t xml:space="preserve">: </w:t>
      </w:r>
      <w:r w:rsidR="005F79B6">
        <w:t>"</w:t>
      </w:r>
      <w:r w:rsidR="009E3203">
        <w:t>Hold on, let me see</w:t>
      </w:r>
      <w:proofErr w:type="gramStart"/>
      <w:r w:rsidR="009E3203">
        <w:t>…..</w:t>
      </w:r>
      <w:proofErr w:type="gramEnd"/>
      <w:r w:rsidR="009E3203">
        <w:t>yes, I see it.</w:t>
      </w:r>
      <w:r w:rsidR="005F79B6">
        <w:t>"</w:t>
      </w:r>
    </w:p>
    <w:p w14:paraId="182F44CE" w14:textId="258C322F" w:rsidR="009E3203" w:rsidRDefault="009E3203" w:rsidP="009E3203">
      <w:r>
        <w:t xml:space="preserve">Hacker: </w:t>
      </w:r>
      <w:r w:rsidR="005F79B6">
        <w:t>"</w:t>
      </w:r>
      <w:r>
        <w:t>Good, now trace it back to where It</w:t>
      </w:r>
      <w:r w:rsidR="005F79B6">
        <w:t>'</w:t>
      </w:r>
      <w:r>
        <w:t>s plugged in on the wall. Is there a label on the jack?</w:t>
      </w:r>
      <w:r w:rsidR="005F79B6">
        <w:t>"</w:t>
      </w:r>
    </w:p>
    <w:p w14:paraId="686F5B84" w14:textId="58CE6B54" w:rsidR="009E3203" w:rsidRDefault="00816EBA" w:rsidP="009E3203">
      <w:r>
        <w:t>Carl</w:t>
      </w:r>
      <w:r w:rsidR="009E3203">
        <w:t xml:space="preserve">: </w:t>
      </w:r>
      <w:r w:rsidR="005F79B6">
        <w:t>"</w:t>
      </w:r>
      <w:r w:rsidR="009E3203">
        <w:t xml:space="preserve">Oh boy, I have </w:t>
      </w:r>
      <w:r>
        <w:t xml:space="preserve">major </w:t>
      </w:r>
      <w:r w:rsidR="009E3203">
        <w:t>back pain, hang in, let me squat down</w:t>
      </w:r>
      <w:r>
        <w:t xml:space="preserve"> slowly</w:t>
      </w:r>
      <w:r w:rsidR="00132BB9">
        <w:t>."</w:t>
      </w:r>
    </w:p>
    <w:p w14:paraId="1316B823" w14:textId="6D9B0813" w:rsidR="009E3203" w:rsidRDefault="009E3203" w:rsidP="009E3203">
      <w:r>
        <w:t>A few moments later</w:t>
      </w:r>
      <w:r w:rsidR="00132BB9">
        <w:t>,</w:t>
      </w:r>
      <w:r>
        <w:t xml:space="preserve"> he returned to </w:t>
      </w:r>
      <w:r w:rsidR="00132BB9">
        <w:t xml:space="preserve">the </w:t>
      </w:r>
      <w:r>
        <w:t>phone and said,</w:t>
      </w:r>
    </w:p>
    <w:p w14:paraId="69A2E0BE" w14:textId="3C9DC854" w:rsidR="009E3203" w:rsidRDefault="005F79B6" w:rsidP="009E3203">
      <w:r>
        <w:t>"</w:t>
      </w:r>
      <w:r w:rsidR="009E3203">
        <w:t>It says LTP 35</w:t>
      </w:r>
      <w:r>
        <w:t>"</w:t>
      </w:r>
      <w:r w:rsidR="009E3203">
        <w:t>.</w:t>
      </w:r>
    </w:p>
    <w:p w14:paraId="2894C48C" w14:textId="6F91A843" w:rsidR="009E3203" w:rsidRDefault="009E3203" w:rsidP="009E3203">
      <w:r>
        <w:t xml:space="preserve">Hacker: </w:t>
      </w:r>
      <w:r w:rsidR="005F79B6">
        <w:t>"</w:t>
      </w:r>
      <w:r>
        <w:t>Good, that</w:t>
      </w:r>
      <w:r w:rsidR="005F79B6">
        <w:t>'</w:t>
      </w:r>
      <w:r>
        <w:t>s what I have here too. Thank you. Listen, if you have any computer problem call me back</w:t>
      </w:r>
      <w:r w:rsidR="00132BB9">
        <w:t>,</w:t>
      </w:r>
      <w:r>
        <w:t xml:space="preserve"> please. I will give you my cell number it is 631 812 1020. You got it?</w:t>
      </w:r>
      <w:r w:rsidR="005F79B6">
        <w:t>"</w:t>
      </w:r>
    </w:p>
    <w:p w14:paraId="6E44FB6F" w14:textId="7952996A" w:rsidR="009E3203" w:rsidRDefault="009E3203" w:rsidP="009E3203">
      <w:r>
        <w:t xml:space="preserve"> </w:t>
      </w:r>
      <w:r w:rsidR="007B2160">
        <w:t>Carl</w:t>
      </w:r>
      <w:r>
        <w:t xml:space="preserve">: </w:t>
      </w:r>
      <w:r w:rsidR="005F79B6">
        <w:t>"</w:t>
      </w:r>
      <w:r>
        <w:t>Yeah, I wrote it down, thanks. What</w:t>
      </w:r>
      <w:r w:rsidR="005F79B6">
        <w:t>'</w:t>
      </w:r>
      <w:r>
        <w:t>s your name again?</w:t>
      </w:r>
      <w:r w:rsidR="005F79B6">
        <w:t>"</w:t>
      </w:r>
    </w:p>
    <w:p w14:paraId="676EC396" w14:textId="2E8A81EA" w:rsidR="009E3203" w:rsidRDefault="009E3203" w:rsidP="009E3203">
      <w:r>
        <w:t xml:space="preserve">Hacker: </w:t>
      </w:r>
      <w:r w:rsidR="005F79B6">
        <w:t>"</w:t>
      </w:r>
      <w:r w:rsidR="007B2160">
        <w:t>Ruby</w:t>
      </w:r>
      <w:r>
        <w:t xml:space="preserve"> Brown</w:t>
      </w:r>
      <w:r w:rsidR="00132BB9">
        <w:t>."</w:t>
      </w:r>
    </w:p>
    <w:p w14:paraId="1F5251D9" w14:textId="729308E4" w:rsidR="009E3203" w:rsidRDefault="00DF642E" w:rsidP="009E3203">
      <w:r>
        <w:t>Carl</w:t>
      </w:r>
      <w:r w:rsidR="009E3203">
        <w:t xml:space="preserve">: </w:t>
      </w:r>
      <w:r w:rsidR="005F79B6">
        <w:t>"</w:t>
      </w:r>
      <w:r w:rsidR="009E3203">
        <w:t>Ok, thanks</w:t>
      </w:r>
      <w:r w:rsidR="00132BB9">
        <w:t>,</w:t>
      </w:r>
      <w:r w:rsidR="009E3203">
        <w:t xml:space="preserve"> </w:t>
      </w:r>
      <w:r>
        <w:t>Ruby</w:t>
      </w:r>
      <w:r w:rsidR="00132BB9">
        <w:t>."</w:t>
      </w:r>
    </w:p>
    <w:p w14:paraId="341AAB14" w14:textId="72FDAD7B" w:rsidR="009E3203" w:rsidRDefault="009E3203" w:rsidP="009E3203">
      <w:r>
        <w:t xml:space="preserve">Hacker: </w:t>
      </w:r>
      <w:r w:rsidR="005F79B6">
        <w:t>"</w:t>
      </w:r>
      <w:r>
        <w:t xml:space="preserve">Bye </w:t>
      </w:r>
      <w:r w:rsidR="00DF642E">
        <w:t>Carl</w:t>
      </w:r>
      <w:r>
        <w:t>, thanks for your help again</w:t>
      </w:r>
      <w:r w:rsidR="00132BB9">
        <w:t>."</w:t>
      </w:r>
    </w:p>
    <w:p w14:paraId="7E21EF69" w14:textId="414FE9C4" w:rsidR="009E3203" w:rsidRDefault="009E3203" w:rsidP="009E3203">
      <w:r>
        <w:t xml:space="preserve">Friday, </w:t>
      </w:r>
      <w:r w:rsidR="00132BB9">
        <w:t>three</w:t>
      </w:r>
      <w:r>
        <w:t xml:space="preserve"> days later, 10:30 AM. </w:t>
      </w:r>
    </w:p>
    <w:p w14:paraId="76EA847B" w14:textId="77777777" w:rsidR="009E3203" w:rsidRPr="00255594" w:rsidRDefault="009E3203" w:rsidP="009E3203">
      <w:pPr>
        <w:rPr>
          <w:b/>
        </w:rPr>
      </w:pPr>
      <w:r w:rsidRPr="00255594">
        <w:rPr>
          <w:b/>
        </w:rPr>
        <w:t>Second Call:</w:t>
      </w:r>
    </w:p>
    <w:p w14:paraId="1DE94DE9" w14:textId="5B78BF59" w:rsidR="009E3203" w:rsidRDefault="009E3203" w:rsidP="009E3203">
      <w:r>
        <w:t xml:space="preserve">Chris: </w:t>
      </w:r>
      <w:r w:rsidR="005F79B6">
        <w:t>"</w:t>
      </w:r>
      <w:r>
        <w:t>NOC, Chris speaking</w:t>
      </w:r>
      <w:r w:rsidR="00132BB9">
        <w:t>."</w:t>
      </w:r>
    </w:p>
    <w:p w14:paraId="1A5E946D" w14:textId="104853AD" w:rsidR="009E3203" w:rsidRDefault="009E3203" w:rsidP="009E3203">
      <w:r>
        <w:lastRenderedPageBreak/>
        <w:t xml:space="preserve">Hacker: </w:t>
      </w:r>
      <w:r w:rsidR="005F79B6">
        <w:t>"</w:t>
      </w:r>
      <w:r>
        <w:t xml:space="preserve">Hi Chris, this is </w:t>
      </w:r>
      <w:r w:rsidR="00DF642E">
        <w:t xml:space="preserve">Cindy </w:t>
      </w:r>
      <w:r>
        <w:t>Wilson from PC support. I</w:t>
      </w:r>
      <w:r w:rsidR="005F79B6">
        <w:t>'</w:t>
      </w:r>
      <w:r>
        <w:t xml:space="preserve">m in </w:t>
      </w:r>
      <w:r w:rsidR="00387623">
        <w:t>Carl</w:t>
      </w:r>
      <w:r>
        <w:t xml:space="preserve"> Davis</w:t>
      </w:r>
      <w:r w:rsidR="005F79B6">
        <w:t>'</w:t>
      </w:r>
      <w:r>
        <w:t>s office in Accounts Payable. We are troubleshooting a cabling problem. Can you please disable h</w:t>
      </w:r>
      <w:r w:rsidR="00387623">
        <w:t>is</w:t>
      </w:r>
      <w:r>
        <w:t xml:space="preserve"> network port LTP 35</w:t>
      </w:r>
      <w:r w:rsidR="00387623">
        <w:t>?</w:t>
      </w:r>
      <w:r>
        <w:t xml:space="preserve"> I will be done in </w:t>
      </w:r>
      <w:r w:rsidR="000654E8">
        <w:t xml:space="preserve">a </w:t>
      </w:r>
      <w:r>
        <w:t>few minutes and will call you back to enable it.</w:t>
      </w:r>
      <w:r w:rsidR="005F79B6">
        <w:t>"</w:t>
      </w:r>
    </w:p>
    <w:p w14:paraId="3970D697" w14:textId="55FD17D5" w:rsidR="009A519E" w:rsidRDefault="009A519E" w:rsidP="009E3203">
      <w:r>
        <w:t xml:space="preserve">Chris: </w:t>
      </w:r>
      <w:r w:rsidR="005F79B6">
        <w:t>"</w:t>
      </w:r>
      <w:r>
        <w:t>Who is your manager?</w:t>
      </w:r>
      <w:r w:rsidR="005F79B6">
        <w:t>"</w:t>
      </w:r>
    </w:p>
    <w:p w14:paraId="38E53327" w14:textId="2650274C" w:rsidR="009A519E" w:rsidRDefault="009A519E" w:rsidP="009E3203">
      <w:r>
        <w:t xml:space="preserve">Hacker: </w:t>
      </w:r>
      <w:r w:rsidR="005F79B6">
        <w:t>"</w:t>
      </w:r>
      <w:r>
        <w:t>Denis Bradley.</w:t>
      </w:r>
      <w:r w:rsidR="005F79B6">
        <w:t>"</w:t>
      </w:r>
    </w:p>
    <w:p w14:paraId="4BE81FE8" w14:textId="54C130A5" w:rsidR="009E3203" w:rsidRDefault="009E3203" w:rsidP="009E3203">
      <w:r>
        <w:t xml:space="preserve">Chris: </w:t>
      </w:r>
      <w:r w:rsidR="005F79B6">
        <w:t>"</w:t>
      </w:r>
      <w:r w:rsidR="009A519E">
        <w:t>Ok, c</w:t>
      </w:r>
      <w:r>
        <w:t>an I have your phone number?</w:t>
      </w:r>
      <w:r w:rsidR="005F79B6">
        <w:t>"</w:t>
      </w:r>
    </w:p>
    <w:p w14:paraId="231CDEBA" w14:textId="4251A1EF" w:rsidR="009E3203" w:rsidRDefault="009E3203" w:rsidP="009E3203">
      <w:r>
        <w:t xml:space="preserve">Hacker: </w:t>
      </w:r>
      <w:r w:rsidR="005F79B6">
        <w:t>"</w:t>
      </w:r>
      <w:r>
        <w:t xml:space="preserve">Sure, </w:t>
      </w:r>
      <w:r w:rsidR="00387623">
        <w:t xml:space="preserve">I am never at my desk, call me on my cell, </w:t>
      </w:r>
      <w:r>
        <w:t>631 812 1020</w:t>
      </w:r>
      <w:r w:rsidR="00132BB9">
        <w:t>.</w:t>
      </w:r>
      <w:r w:rsidR="005F79B6">
        <w:t>"</w:t>
      </w:r>
    </w:p>
    <w:p w14:paraId="25993813" w14:textId="59447FA9" w:rsidR="009E3203" w:rsidRDefault="009E3203" w:rsidP="009E3203">
      <w:r>
        <w:t xml:space="preserve">Chris: </w:t>
      </w:r>
      <w:r w:rsidR="005F79B6">
        <w:t>"</w:t>
      </w:r>
      <w:r w:rsidR="000F19A3">
        <w:t>T</w:t>
      </w:r>
      <w:r>
        <w:t>hanks. It</w:t>
      </w:r>
      <w:r w:rsidR="005F79B6">
        <w:t>'</w:t>
      </w:r>
      <w:r>
        <w:t>s done.</w:t>
      </w:r>
      <w:r w:rsidR="005F79B6">
        <w:t>"</w:t>
      </w:r>
    </w:p>
    <w:p w14:paraId="0208F4B7" w14:textId="50BE172E" w:rsidR="009E3203" w:rsidRDefault="009E3203" w:rsidP="009E3203">
      <w:r>
        <w:t xml:space="preserve">Hacker: </w:t>
      </w:r>
      <w:r w:rsidR="005F79B6">
        <w:t>"</w:t>
      </w:r>
      <w:r>
        <w:t>Thanks</w:t>
      </w:r>
      <w:r w:rsidR="00132BB9">
        <w:t>,</w:t>
      </w:r>
      <w:r>
        <w:t xml:space="preserve"> Chris. Bye.</w:t>
      </w:r>
      <w:r w:rsidR="005F79B6">
        <w:t>"</w:t>
      </w:r>
    </w:p>
    <w:p w14:paraId="2CA0D2B8" w14:textId="77777777" w:rsidR="009E3203" w:rsidRPr="00255594" w:rsidRDefault="009E3203" w:rsidP="009E3203">
      <w:pPr>
        <w:rPr>
          <w:b/>
        </w:rPr>
      </w:pPr>
      <w:r>
        <w:rPr>
          <w:b/>
        </w:rPr>
        <w:t>Third</w:t>
      </w:r>
      <w:r w:rsidRPr="00255594">
        <w:rPr>
          <w:b/>
        </w:rPr>
        <w:t xml:space="preserve"> Call:</w:t>
      </w:r>
    </w:p>
    <w:p w14:paraId="30C0A634" w14:textId="07FD48CF" w:rsidR="009E3203" w:rsidRDefault="00132BB9" w:rsidP="009E3203">
      <w:r>
        <w:t>A f</w:t>
      </w:r>
      <w:r w:rsidR="009E3203">
        <w:t>ew minutes later</w:t>
      </w:r>
      <w:r>
        <w:t>,</w:t>
      </w:r>
      <w:r w:rsidR="009E3203">
        <w:t xml:space="preserve"> </w:t>
      </w:r>
      <w:r w:rsidR="000654E8">
        <w:t xml:space="preserve">the </w:t>
      </w:r>
      <w:r w:rsidR="00B85215">
        <w:t>h</w:t>
      </w:r>
      <w:r w:rsidR="009E3203">
        <w:t>acker</w:t>
      </w:r>
      <w:r w:rsidR="005F79B6">
        <w:t>'</w:t>
      </w:r>
      <w:r w:rsidR="009E3203">
        <w:t>s phone r</w:t>
      </w:r>
      <w:r w:rsidR="000654E8">
        <w:t>i</w:t>
      </w:r>
      <w:r w:rsidR="009E3203">
        <w:t>ng</w:t>
      </w:r>
      <w:r w:rsidR="000654E8">
        <w:t>s</w:t>
      </w:r>
      <w:r w:rsidR="009E3203">
        <w:t>.</w:t>
      </w:r>
      <w:r w:rsidR="00275B24">
        <w:t xml:space="preserve"> </w:t>
      </w:r>
      <w:r w:rsidR="00154557">
        <w:t>S</w:t>
      </w:r>
      <w:r w:rsidR="00275B24">
        <w:t>he</w:t>
      </w:r>
      <w:r w:rsidR="009E3203">
        <w:t xml:space="preserve"> was expecting this call</w:t>
      </w:r>
      <w:r w:rsidR="00154557">
        <w:t>.</w:t>
      </w:r>
      <w:r w:rsidR="009E3203">
        <w:t xml:space="preserve"> </w:t>
      </w:r>
      <w:r w:rsidR="00154557">
        <w:t>S</w:t>
      </w:r>
      <w:r w:rsidR="009E3203">
        <w:t>he picked up and said:</w:t>
      </w:r>
    </w:p>
    <w:p w14:paraId="69B4DCB3" w14:textId="49BCB5A7" w:rsidR="009E3203" w:rsidRDefault="005F79B6" w:rsidP="009E3203">
      <w:r>
        <w:t>"</w:t>
      </w:r>
      <w:r w:rsidR="00275B24">
        <w:t>Ruby</w:t>
      </w:r>
      <w:r w:rsidR="009E3203">
        <w:t xml:space="preserve"> Brown, helpdesk</w:t>
      </w:r>
      <w:r w:rsidR="00316AFD">
        <w:t>.</w:t>
      </w:r>
      <w:r>
        <w:t>"</w:t>
      </w:r>
    </w:p>
    <w:p w14:paraId="5A83A7A0" w14:textId="1ADEDD4E" w:rsidR="009E3203" w:rsidRDefault="00275B24" w:rsidP="009E3203">
      <w:r>
        <w:t>Carl</w:t>
      </w:r>
      <w:r w:rsidR="009E3203">
        <w:t xml:space="preserve">: </w:t>
      </w:r>
      <w:r w:rsidR="005F79B6">
        <w:t>"</w:t>
      </w:r>
      <w:r w:rsidR="009E3203">
        <w:t>Hi</w:t>
      </w:r>
      <w:r w:rsidR="00154557">
        <w:t>,</w:t>
      </w:r>
      <w:r w:rsidR="009E3203">
        <w:t xml:space="preserve"> </w:t>
      </w:r>
      <w:r>
        <w:t>Ruby</w:t>
      </w:r>
      <w:r w:rsidR="009E3203">
        <w:t xml:space="preserve">. This is </w:t>
      </w:r>
      <w:r>
        <w:t>Carl</w:t>
      </w:r>
      <w:r w:rsidR="009E3203">
        <w:t xml:space="preserve"> from Accounts Payable. Remember you called me about some network </w:t>
      </w:r>
      <w:r w:rsidR="00316AFD">
        <w:t>problem</w:t>
      </w:r>
      <w:r w:rsidR="009E3203">
        <w:t xml:space="preserve"> </w:t>
      </w:r>
      <w:r w:rsidR="0029792E">
        <w:t xml:space="preserve">a </w:t>
      </w:r>
      <w:r w:rsidR="009E3203">
        <w:t>few days ago?</w:t>
      </w:r>
      <w:r w:rsidR="005F79B6">
        <w:t>"</w:t>
      </w:r>
    </w:p>
    <w:p w14:paraId="07C294D9" w14:textId="2D07962A" w:rsidR="009E3203" w:rsidRDefault="009E3203" w:rsidP="009E3203">
      <w:r>
        <w:t xml:space="preserve">Hacker: </w:t>
      </w:r>
      <w:r w:rsidR="005F79B6">
        <w:t>"</w:t>
      </w:r>
      <w:r>
        <w:t>Yeah, I know, we</w:t>
      </w:r>
      <w:r w:rsidR="005F79B6">
        <w:t>'</w:t>
      </w:r>
      <w:r>
        <w:t>ve got a problem going on right now. Are you impacted?</w:t>
      </w:r>
      <w:r w:rsidR="005F79B6">
        <w:t>"</w:t>
      </w:r>
    </w:p>
    <w:p w14:paraId="4ED4F5A3" w14:textId="1A6510A1" w:rsidR="009E3203" w:rsidRDefault="00275B24" w:rsidP="009E3203">
      <w:r>
        <w:t>Carl</w:t>
      </w:r>
      <w:r w:rsidR="009E3203">
        <w:t xml:space="preserve">: </w:t>
      </w:r>
      <w:r w:rsidR="005F79B6">
        <w:t>"</w:t>
      </w:r>
      <w:r w:rsidR="009E3203">
        <w:t>Yes, I can</w:t>
      </w:r>
      <w:r w:rsidR="005F79B6">
        <w:t>'</w:t>
      </w:r>
      <w:r w:rsidR="009E3203">
        <w:t>t connect to anything. I have so much work to do here.</w:t>
      </w:r>
      <w:r w:rsidR="00316AFD">
        <w:t xml:space="preserve"> It</w:t>
      </w:r>
      <w:r w:rsidR="005F79B6">
        <w:t>'</w:t>
      </w:r>
      <w:r w:rsidR="00316AFD">
        <w:t>s Friday</w:t>
      </w:r>
      <w:r w:rsidR="00154557">
        <w:t>;</w:t>
      </w:r>
      <w:r w:rsidR="00316AFD">
        <w:t xml:space="preserve"> I have </w:t>
      </w:r>
      <w:proofErr w:type="gramStart"/>
      <w:r w:rsidR="00316AFD">
        <w:t>plans</w:t>
      </w:r>
      <w:proofErr w:type="gramEnd"/>
      <w:r w:rsidR="00316AFD">
        <w:t xml:space="preserve"> this evening.</w:t>
      </w:r>
      <w:r w:rsidR="005F79B6">
        <w:t>"</w:t>
      </w:r>
    </w:p>
    <w:p w14:paraId="5AE05FE1" w14:textId="2898A453" w:rsidR="009E3203" w:rsidRDefault="009E3203" w:rsidP="009E3203">
      <w:r>
        <w:t xml:space="preserve">Hacker: </w:t>
      </w:r>
      <w:r w:rsidR="005F79B6">
        <w:t>"</w:t>
      </w:r>
      <w:r>
        <w:t>I understand</w:t>
      </w:r>
      <w:r w:rsidR="00154557">
        <w:t>;</w:t>
      </w:r>
      <w:r>
        <w:t xml:space="preserve"> </w:t>
      </w:r>
      <w:r w:rsidR="00F16B9C">
        <w:t>things are crazy here</w:t>
      </w:r>
      <w:r w:rsidR="00154557">
        <w:t>;</w:t>
      </w:r>
      <w:r w:rsidR="00F16B9C">
        <w:t xml:space="preserve"> </w:t>
      </w:r>
      <w:r>
        <w:t>let me see what I could do</w:t>
      </w:r>
      <w:r w:rsidR="00154557">
        <w:t>. C</w:t>
      </w:r>
      <w:r w:rsidR="00835563">
        <w:t xml:space="preserve">an I </w:t>
      </w:r>
      <w:r>
        <w:t>call you back</w:t>
      </w:r>
      <w:r w:rsidR="00835563">
        <w:t>?</w:t>
      </w:r>
      <w:r w:rsidR="005F79B6">
        <w:t>"</w:t>
      </w:r>
    </w:p>
    <w:p w14:paraId="6CCB29A1" w14:textId="02E4CFC2" w:rsidR="009E3203" w:rsidRDefault="00275B24" w:rsidP="009E3203">
      <w:r>
        <w:lastRenderedPageBreak/>
        <w:t>Carl</w:t>
      </w:r>
      <w:r w:rsidR="009E3203">
        <w:t xml:space="preserve">: </w:t>
      </w:r>
      <w:r w:rsidR="005F79B6">
        <w:t>"</w:t>
      </w:r>
      <w:r w:rsidR="009E3203">
        <w:t>Thank you</w:t>
      </w:r>
      <w:r w:rsidR="00154557">
        <w:t>,</w:t>
      </w:r>
      <w:r w:rsidR="009E3203">
        <w:t xml:space="preserve"> </w:t>
      </w:r>
      <w:r>
        <w:t>Ruby</w:t>
      </w:r>
      <w:r w:rsidR="00316AFD">
        <w:t>.</w:t>
      </w:r>
      <w:r w:rsidR="005F79B6">
        <w:t>"</w:t>
      </w:r>
    </w:p>
    <w:p w14:paraId="4908FF19" w14:textId="1E4813D6" w:rsidR="009E3203" w:rsidRDefault="009E3203" w:rsidP="009E3203">
      <w:r>
        <w:t xml:space="preserve">Hacker: </w:t>
      </w:r>
      <w:r w:rsidR="005F79B6">
        <w:t>"</w:t>
      </w:r>
      <w:r>
        <w:t>You are welcome, bye.</w:t>
      </w:r>
      <w:r w:rsidR="005F79B6">
        <w:t>"</w:t>
      </w:r>
    </w:p>
    <w:p w14:paraId="792F346D" w14:textId="1F030385" w:rsidR="009E3203" w:rsidRDefault="009E3203" w:rsidP="009E3203">
      <w:r>
        <w:t>Hacker hangs up</w:t>
      </w:r>
      <w:r w:rsidR="00316AFD">
        <w:t>, c</w:t>
      </w:r>
      <w:r>
        <w:t xml:space="preserve">alls </w:t>
      </w:r>
      <w:r w:rsidR="00316AFD">
        <w:t>NOC, asks for Chris</w:t>
      </w:r>
      <w:r w:rsidR="00154557">
        <w:t>,</w:t>
      </w:r>
      <w:r>
        <w:t xml:space="preserve"> and tell</w:t>
      </w:r>
      <w:r w:rsidR="00316AFD">
        <w:t>s</w:t>
      </w:r>
      <w:r>
        <w:t xml:space="preserve"> </w:t>
      </w:r>
      <w:r w:rsidR="00316AFD">
        <w:t>him</w:t>
      </w:r>
      <w:r>
        <w:t xml:space="preserve"> to re-enable port LTP 35.</w:t>
      </w:r>
    </w:p>
    <w:p w14:paraId="22FB2B57" w14:textId="77777777" w:rsidR="009E3203" w:rsidRDefault="009E3203" w:rsidP="009E3203">
      <w:pPr>
        <w:rPr>
          <w:b/>
        </w:rPr>
      </w:pPr>
      <w:r>
        <w:rPr>
          <w:b/>
        </w:rPr>
        <w:t>Forth</w:t>
      </w:r>
      <w:r w:rsidRPr="00255594">
        <w:rPr>
          <w:b/>
        </w:rPr>
        <w:t xml:space="preserve"> Call:</w:t>
      </w:r>
    </w:p>
    <w:p w14:paraId="18BA7842" w14:textId="77777777" w:rsidR="009E3203" w:rsidRDefault="009E3203" w:rsidP="009E3203">
      <w:r>
        <w:t xml:space="preserve">Hacker calls </w:t>
      </w:r>
      <w:r w:rsidR="00275B24">
        <w:t>Carl</w:t>
      </w:r>
      <w:r>
        <w:t>.</w:t>
      </w:r>
    </w:p>
    <w:p w14:paraId="44A432AD" w14:textId="1C8300C0" w:rsidR="009E3203" w:rsidRDefault="009E3203" w:rsidP="009E3203">
      <w:r>
        <w:t xml:space="preserve">Hacker: </w:t>
      </w:r>
      <w:r w:rsidR="005F79B6">
        <w:t>"</w:t>
      </w:r>
      <w:r w:rsidR="00275B24">
        <w:t>Carl</w:t>
      </w:r>
      <w:r>
        <w:t xml:space="preserve">, this is </w:t>
      </w:r>
      <w:r w:rsidR="00275B24">
        <w:t>Ruby again</w:t>
      </w:r>
      <w:r>
        <w:t>. Try now</w:t>
      </w:r>
      <w:r w:rsidR="00061DDD">
        <w:t>;</w:t>
      </w:r>
      <w:r>
        <w:t xml:space="preserve"> your connection should be fine</w:t>
      </w:r>
      <w:r w:rsidR="00316AFD">
        <w:t>.</w:t>
      </w:r>
      <w:r w:rsidR="005F79B6">
        <w:t>"</w:t>
      </w:r>
    </w:p>
    <w:p w14:paraId="6A38E140" w14:textId="4E9795AA" w:rsidR="009E3203" w:rsidRDefault="00275B24" w:rsidP="009E3203">
      <w:r>
        <w:t>Carl</w:t>
      </w:r>
      <w:r w:rsidR="009E3203">
        <w:t xml:space="preserve">: </w:t>
      </w:r>
      <w:r w:rsidR="005F79B6">
        <w:t>"</w:t>
      </w:r>
      <w:r w:rsidR="009E3203">
        <w:t>Wow</w:t>
      </w:r>
      <w:r>
        <w:t>!</w:t>
      </w:r>
      <w:r w:rsidR="009E3203">
        <w:t xml:space="preserve"> thank you. Let me try. Yes, it</w:t>
      </w:r>
      <w:r w:rsidR="005F79B6">
        <w:t>'</w:t>
      </w:r>
      <w:r w:rsidR="009E3203">
        <w:t>s working.</w:t>
      </w:r>
      <w:r w:rsidR="005F79B6">
        <w:t>"</w:t>
      </w:r>
    </w:p>
    <w:p w14:paraId="23263C41" w14:textId="33C766C9" w:rsidR="009E3203" w:rsidRDefault="009E3203" w:rsidP="009E3203">
      <w:r>
        <w:t xml:space="preserve">Hacker: </w:t>
      </w:r>
      <w:r w:rsidR="005F79B6">
        <w:t>"</w:t>
      </w:r>
      <w:r>
        <w:t xml:space="preserve">Good, let me make sure your connection is solid. Do me a favor, go to your browser and type: </w:t>
      </w:r>
      <w:hyperlink r:id="rId11" w:history="1">
        <w:r w:rsidR="00316AFD" w:rsidRPr="005E5C76">
          <w:rPr>
            <w:rStyle w:val="Hyperlink"/>
          </w:rPr>
          <w:t>www.diagnoseconnection.com</w:t>
        </w:r>
      </w:hyperlink>
      <w:r>
        <w:t xml:space="preserve"> and download the </w:t>
      </w:r>
      <w:r w:rsidR="005F79B6">
        <w:t>"</w:t>
      </w:r>
      <w:r>
        <w:t>test connection</w:t>
      </w:r>
      <w:r w:rsidR="005F79B6">
        <w:t>"</w:t>
      </w:r>
      <w:r>
        <w:t xml:space="preserve"> tool</w:t>
      </w:r>
      <w:r w:rsidR="003B09EB">
        <w:t>.</w:t>
      </w:r>
    </w:p>
    <w:p w14:paraId="0CE24197" w14:textId="77777777" w:rsidR="009E3203" w:rsidRDefault="00275B24" w:rsidP="009E3203">
      <w:r>
        <w:t>Carl</w:t>
      </w:r>
      <w:r w:rsidR="009E3203">
        <w:t xml:space="preserve"> takes a few minutes and downloads the tool.</w:t>
      </w:r>
    </w:p>
    <w:p w14:paraId="5EFAE544" w14:textId="3BE8ECE1" w:rsidR="009E3203" w:rsidRDefault="00275B24" w:rsidP="009E3203">
      <w:r>
        <w:t>Carl</w:t>
      </w:r>
      <w:r w:rsidR="009E3203">
        <w:t xml:space="preserve">: </w:t>
      </w:r>
      <w:r w:rsidR="005F79B6">
        <w:t>"</w:t>
      </w:r>
      <w:r w:rsidR="009E3203">
        <w:t>It</w:t>
      </w:r>
      <w:r w:rsidR="005F79B6">
        <w:t>'</w:t>
      </w:r>
      <w:r w:rsidR="009E3203">
        <w:t>s downloaded on my browser</w:t>
      </w:r>
      <w:r w:rsidR="00061DDD">
        <w:t>. S</w:t>
      </w:r>
      <w:r w:rsidR="009E3203">
        <w:t>hould I open it?</w:t>
      </w:r>
      <w:r w:rsidR="005F79B6">
        <w:t>"</w:t>
      </w:r>
    </w:p>
    <w:p w14:paraId="5A3A505F" w14:textId="787D3AC3" w:rsidR="009E3203" w:rsidRDefault="009E3203" w:rsidP="009E3203">
      <w:r>
        <w:t xml:space="preserve">Hacker: </w:t>
      </w:r>
      <w:r w:rsidR="005F79B6">
        <w:t>"</w:t>
      </w:r>
      <w:r>
        <w:t>Yes, go ahead and open it</w:t>
      </w:r>
      <w:r w:rsidR="00061DDD">
        <w:t>."</w:t>
      </w:r>
    </w:p>
    <w:p w14:paraId="0A2A3138" w14:textId="118CBBEB" w:rsidR="003B09EB" w:rsidRDefault="00275B24" w:rsidP="003B09EB">
      <w:r>
        <w:t>Carl</w:t>
      </w:r>
      <w:r w:rsidR="003B09EB">
        <w:t xml:space="preserve">: </w:t>
      </w:r>
      <w:r w:rsidR="005F79B6">
        <w:t>"</w:t>
      </w:r>
      <w:r w:rsidR="003B09EB">
        <w:t>It</w:t>
      </w:r>
      <w:r w:rsidR="005F79B6">
        <w:t>'</w:t>
      </w:r>
      <w:r w:rsidR="003B09EB">
        <w:t xml:space="preserve">s asking for </w:t>
      </w:r>
      <w:r>
        <w:t xml:space="preserve">administrative </w:t>
      </w:r>
      <w:r w:rsidR="003B09EB">
        <w:t>permission</w:t>
      </w:r>
      <w:r w:rsidR="00061DDD">
        <w:t>. S</w:t>
      </w:r>
      <w:r w:rsidR="003B09EB">
        <w:t>hould I say Yes?</w:t>
      </w:r>
      <w:r w:rsidR="005F79B6">
        <w:t>"</w:t>
      </w:r>
    </w:p>
    <w:p w14:paraId="0FAEE99E" w14:textId="5F11EBD4" w:rsidR="003B09EB" w:rsidRDefault="003B09EB" w:rsidP="003B09EB">
      <w:r>
        <w:t xml:space="preserve">Hacker: </w:t>
      </w:r>
      <w:r w:rsidR="005F79B6">
        <w:t>"</w:t>
      </w:r>
      <w:r>
        <w:t>Yes</w:t>
      </w:r>
      <w:r w:rsidR="00061DDD">
        <w:t>,</w:t>
      </w:r>
      <w:r>
        <w:t xml:space="preserve"> please.</w:t>
      </w:r>
      <w:r w:rsidR="005F79B6">
        <w:t>"</w:t>
      </w:r>
    </w:p>
    <w:p w14:paraId="444515AF" w14:textId="4D910C77" w:rsidR="009E3203" w:rsidRDefault="00275B24" w:rsidP="009E3203">
      <w:r>
        <w:t>Carl</w:t>
      </w:r>
      <w:r w:rsidR="009E3203">
        <w:t xml:space="preserve">: </w:t>
      </w:r>
      <w:r w:rsidR="005F79B6">
        <w:t>"</w:t>
      </w:r>
      <w:r w:rsidR="009E3203">
        <w:t>It says you have no connectivity issue</w:t>
      </w:r>
      <w:r w:rsidR="0029792E">
        <w:t>s</w:t>
      </w:r>
      <w:r w:rsidR="003B09EB">
        <w:t>.</w:t>
      </w:r>
      <w:r w:rsidR="005F79B6">
        <w:t>"</w:t>
      </w:r>
    </w:p>
    <w:p w14:paraId="295DB8C3" w14:textId="5F3908FB" w:rsidR="009E3203" w:rsidRDefault="009E3203" w:rsidP="009E3203">
      <w:r>
        <w:t xml:space="preserve">Hacker: </w:t>
      </w:r>
      <w:r w:rsidR="005F79B6">
        <w:t>"</w:t>
      </w:r>
      <w:r>
        <w:t>Good, good, you can close your browser</w:t>
      </w:r>
      <w:r w:rsidR="00E479DF">
        <w:t xml:space="preserve"> now</w:t>
      </w:r>
      <w:r w:rsidR="003B09EB">
        <w:t>.</w:t>
      </w:r>
      <w:r w:rsidR="005F79B6">
        <w:t>"</w:t>
      </w:r>
    </w:p>
    <w:p w14:paraId="0B85D0AF" w14:textId="50981303" w:rsidR="009E3203" w:rsidRDefault="00275B24" w:rsidP="009E3203">
      <w:r>
        <w:t>Carl</w:t>
      </w:r>
      <w:r w:rsidR="009E3203">
        <w:t xml:space="preserve">: </w:t>
      </w:r>
      <w:r w:rsidR="005F79B6">
        <w:t>"</w:t>
      </w:r>
      <w:r w:rsidR="009E3203">
        <w:t>Thanks</w:t>
      </w:r>
      <w:r w:rsidR="00061DDD">
        <w:t>,</w:t>
      </w:r>
      <w:r w:rsidR="009E3203">
        <w:t xml:space="preserve"> </w:t>
      </w:r>
      <w:r>
        <w:t>Ruby</w:t>
      </w:r>
      <w:r w:rsidR="003B09EB">
        <w:t>.</w:t>
      </w:r>
      <w:r w:rsidR="005F79B6">
        <w:t>"</w:t>
      </w:r>
    </w:p>
    <w:p w14:paraId="27A373C3" w14:textId="751E3580" w:rsidR="009E3203" w:rsidRDefault="009E3203" w:rsidP="009E3203">
      <w:r>
        <w:t xml:space="preserve">Hacker: </w:t>
      </w:r>
      <w:r w:rsidR="005F79B6">
        <w:t>"</w:t>
      </w:r>
      <w:r>
        <w:t>You are welcome</w:t>
      </w:r>
      <w:r w:rsidR="00061DDD">
        <w:t>,</w:t>
      </w:r>
      <w:r>
        <w:t xml:space="preserve"> </w:t>
      </w:r>
      <w:r w:rsidR="00275B24">
        <w:t>Carl</w:t>
      </w:r>
      <w:r>
        <w:t xml:space="preserve">. Call me back if </w:t>
      </w:r>
      <w:r w:rsidR="003B09EB">
        <w:t>you have any other problem</w:t>
      </w:r>
      <w:r>
        <w:t>, bye</w:t>
      </w:r>
      <w:r w:rsidR="005F79B6">
        <w:t>"</w:t>
      </w:r>
      <w:r>
        <w:t>.</w:t>
      </w:r>
    </w:p>
    <w:p w14:paraId="449CBD6E" w14:textId="22F7606B" w:rsidR="009E3203" w:rsidRDefault="00275B24" w:rsidP="009E3203">
      <w:r>
        <w:lastRenderedPageBreak/>
        <w:t>Carl</w:t>
      </w:r>
      <w:r w:rsidR="009E3203">
        <w:t xml:space="preserve">: </w:t>
      </w:r>
      <w:r w:rsidR="005F79B6">
        <w:t>"</w:t>
      </w:r>
      <w:r w:rsidR="009E3203">
        <w:t>I will,</w:t>
      </w:r>
      <w:r w:rsidR="003B09EB">
        <w:t xml:space="preserve"> thanks</w:t>
      </w:r>
      <w:r w:rsidR="00061DDD">
        <w:t>,</w:t>
      </w:r>
      <w:r w:rsidR="003B09EB">
        <w:t xml:space="preserve"> </w:t>
      </w:r>
      <w:r>
        <w:t>Ruby</w:t>
      </w:r>
      <w:r w:rsidR="003B09EB">
        <w:t>. Bye.</w:t>
      </w:r>
      <w:r w:rsidR="005F79B6">
        <w:t>"</w:t>
      </w:r>
    </w:p>
    <w:p w14:paraId="4C1C0AA3" w14:textId="073AB886" w:rsidR="009E3203" w:rsidRDefault="009E3203" w:rsidP="009E3203">
      <w:r>
        <w:t>The hacker takes the battery out of h</w:t>
      </w:r>
      <w:r w:rsidR="00275B24">
        <w:t>er</w:t>
      </w:r>
      <w:r>
        <w:t xml:space="preserve"> burner phone, tosses the phone in the nearby trash can</w:t>
      </w:r>
      <w:r w:rsidR="00061DDD">
        <w:t>,</w:t>
      </w:r>
      <w:r>
        <w:t xml:space="preserve"> and </w:t>
      </w:r>
      <w:r w:rsidR="00623FAF">
        <w:t>grins</w:t>
      </w:r>
      <w:r>
        <w:t xml:space="preserve"> from ear to ear.</w:t>
      </w:r>
    </w:p>
    <w:p w14:paraId="6AD0FBB5" w14:textId="3B254A2A" w:rsidR="009E3203" w:rsidRDefault="009E3203" w:rsidP="009E3203">
      <w:r>
        <w:t xml:space="preserve">About 20 seconds later, </w:t>
      </w:r>
      <w:r w:rsidR="00275B24">
        <w:t>Carl</w:t>
      </w:r>
      <w:r w:rsidR="005F79B6">
        <w:t>'</w:t>
      </w:r>
      <w:r>
        <w:t>s machine connect</w:t>
      </w:r>
      <w:r w:rsidR="00CD4425">
        <w:t>s</w:t>
      </w:r>
      <w:r>
        <w:t xml:space="preserve"> back to </w:t>
      </w:r>
      <w:r w:rsidR="00061DDD">
        <w:t xml:space="preserve">the </w:t>
      </w:r>
      <w:r w:rsidR="00B85215">
        <w:t>h</w:t>
      </w:r>
      <w:r>
        <w:t>acker</w:t>
      </w:r>
      <w:r w:rsidR="005F79B6">
        <w:t>'</w:t>
      </w:r>
      <w:r>
        <w:t xml:space="preserve">s machine creating a </w:t>
      </w:r>
      <w:r w:rsidR="005F79B6">
        <w:t>"</w:t>
      </w:r>
      <w:r>
        <w:t>Remote Command Shell</w:t>
      </w:r>
      <w:r w:rsidR="00061DDD">
        <w:t>,</w:t>
      </w:r>
      <w:r w:rsidR="005F79B6">
        <w:t>"</w:t>
      </w:r>
      <w:r>
        <w:t xml:space="preserve"> </w:t>
      </w:r>
      <w:r w:rsidR="00061DDD">
        <w:t>T</w:t>
      </w:r>
      <w:r>
        <w:t xml:space="preserve">he </w:t>
      </w:r>
      <w:r w:rsidR="00B85215">
        <w:t>h</w:t>
      </w:r>
      <w:r>
        <w:t xml:space="preserve">acker has </w:t>
      </w:r>
      <w:r w:rsidR="00061DDD">
        <w:t>complete</w:t>
      </w:r>
      <w:r>
        <w:t xml:space="preserve"> control over </w:t>
      </w:r>
      <w:r w:rsidR="00F70F4A">
        <w:t>his</w:t>
      </w:r>
      <w:r>
        <w:t xml:space="preserve"> machine</w:t>
      </w:r>
      <w:r w:rsidR="00061DDD">
        <w:t>,</w:t>
      </w:r>
      <w:r w:rsidR="00CD4425">
        <w:t xml:space="preserve"> including </w:t>
      </w:r>
      <w:r w:rsidR="00F70F4A">
        <w:t>his</w:t>
      </w:r>
      <w:r w:rsidR="00CD4425">
        <w:t xml:space="preserve"> microphone and camera</w:t>
      </w:r>
      <w:r>
        <w:t>.</w:t>
      </w:r>
    </w:p>
    <w:p w14:paraId="6E554F8E" w14:textId="77777777" w:rsidR="009E3203" w:rsidRDefault="009E3203" w:rsidP="009E3203">
      <w:r>
        <w:t>What went wrong here? How should this be prevented?</w:t>
      </w:r>
    </w:p>
    <w:p w14:paraId="59D9DDB7" w14:textId="36AEB777" w:rsidR="009E3203" w:rsidRDefault="009E3203" w:rsidP="009E3203">
      <w:r>
        <w:t xml:space="preserve">This is a hard one. </w:t>
      </w:r>
      <w:r w:rsidR="00061DDD">
        <w:t>Multiple things</w:t>
      </w:r>
      <w:r w:rsidR="00412C52">
        <w:t xml:space="preserve"> </w:t>
      </w:r>
      <w:r>
        <w:t>went wrong here</w:t>
      </w:r>
      <w:r w:rsidR="00061DDD">
        <w:t>,</w:t>
      </w:r>
      <w:r>
        <w:t xml:space="preserve"> and they are all not that easy to mitigate.</w:t>
      </w:r>
    </w:p>
    <w:p w14:paraId="161B9B50" w14:textId="76B07E66" w:rsidR="009E3203" w:rsidRDefault="00275B24" w:rsidP="009E3203">
      <w:pPr>
        <w:pStyle w:val="ListParagraph"/>
        <w:numPr>
          <w:ilvl w:val="0"/>
          <w:numId w:val="31"/>
        </w:numPr>
      </w:pPr>
      <w:r>
        <w:t>Carl</w:t>
      </w:r>
      <w:r w:rsidR="009E3203">
        <w:t xml:space="preserve"> should not have given out h</w:t>
      </w:r>
      <w:r w:rsidR="00412C52">
        <w:t>is</w:t>
      </w:r>
      <w:r w:rsidR="009E3203">
        <w:t xml:space="preserve"> port number. But that would only make sense if he was trained not </w:t>
      </w:r>
      <w:r w:rsidR="00061DDD">
        <w:t xml:space="preserve">to </w:t>
      </w:r>
      <w:r w:rsidR="009E3203">
        <w:t>give out such information.</w:t>
      </w:r>
    </w:p>
    <w:p w14:paraId="3C21F9C5" w14:textId="07C93DB4" w:rsidR="009E3203" w:rsidRDefault="00275B24" w:rsidP="009E3203">
      <w:pPr>
        <w:pStyle w:val="ListParagraph"/>
        <w:numPr>
          <w:ilvl w:val="0"/>
          <w:numId w:val="31"/>
        </w:numPr>
      </w:pPr>
      <w:r>
        <w:t>Carl</w:t>
      </w:r>
      <w:r w:rsidR="009E3203">
        <w:t xml:space="preserve"> should not have called </w:t>
      </w:r>
      <w:r>
        <w:t>Ruby</w:t>
      </w:r>
      <w:r w:rsidR="005F79B6">
        <w:t>'</w:t>
      </w:r>
      <w:r w:rsidR="009E3203">
        <w:t xml:space="preserve">s cell number. </w:t>
      </w:r>
      <w:r w:rsidR="00061DDD">
        <w:t>Instead, h</w:t>
      </w:r>
      <w:r w:rsidR="009E3203">
        <w:t xml:space="preserve">e should have contacted </w:t>
      </w:r>
      <w:r w:rsidR="00412C52">
        <w:t xml:space="preserve">the </w:t>
      </w:r>
      <w:r w:rsidR="009E3203">
        <w:t xml:space="preserve">help desk and asked for </w:t>
      </w:r>
      <w:r>
        <w:t>Ruby</w:t>
      </w:r>
      <w:r w:rsidR="009E3203">
        <w:t>.</w:t>
      </w:r>
      <w:r>
        <w:t xml:space="preserve"> But </w:t>
      </w:r>
      <w:r w:rsidR="00412C52">
        <w:t xml:space="preserve">it </w:t>
      </w:r>
      <w:r>
        <w:t>looks like using cell phones to contact each other is a norm in this company</w:t>
      </w:r>
      <w:r w:rsidR="00061DDD">
        <w:t>, so</w:t>
      </w:r>
      <w:r>
        <w:t xml:space="preserve"> culture </w:t>
      </w:r>
      <w:proofErr w:type="gramStart"/>
      <w:r>
        <w:t>has to</w:t>
      </w:r>
      <w:proofErr w:type="gramEnd"/>
      <w:r>
        <w:t xml:space="preserve"> change for sensitive communication.</w:t>
      </w:r>
      <w:r w:rsidR="009E3203">
        <w:t xml:space="preserve"> </w:t>
      </w:r>
    </w:p>
    <w:p w14:paraId="7E77CCC2" w14:textId="1B7693C4" w:rsidR="009E3203" w:rsidRDefault="009E3203" w:rsidP="009E3203">
      <w:pPr>
        <w:pStyle w:val="ListParagraph"/>
        <w:numPr>
          <w:ilvl w:val="0"/>
          <w:numId w:val="31"/>
        </w:numPr>
      </w:pPr>
      <w:r>
        <w:t xml:space="preserve">NOC should not have disabled the port without </w:t>
      </w:r>
      <w:r w:rsidR="00061DDD">
        <w:t xml:space="preserve">the </w:t>
      </w:r>
      <w:r>
        <w:t>proper identification and authorization process in place.</w:t>
      </w:r>
    </w:p>
    <w:p w14:paraId="54F738A5" w14:textId="50DD36C5" w:rsidR="009E3203" w:rsidRDefault="00275B24" w:rsidP="009E3203">
      <w:pPr>
        <w:pStyle w:val="ListParagraph"/>
        <w:numPr>
          <w:ilvl w:val="0"/>
          <w:numId w:val="31"/>
        </w:numPr>
      </w:pPr>
      <w:r>
        <w:t>Carl</w:t>
      </w:r>
      <w:r w:rsidR="00571AE1">
        <w:t xml:space="preserve"> should not have the </w:t>
      </w:r>
      <w:r>
        <w:t>administrative privilege</w:t>
      </w:r>
      <w:r w:rsidR="00571AE1">
        <w:t xml:space="preserve"> to install</w:t>
      </w:r>
      <w:r w:rsidR="00CB50CC">
        <w:t xml:space="preserve"> and execute </w:t>
      </w:r>
      <w:r w:rsidR="00061DDD">
        <w:t xml:space="preserve">an </w:t>
      </w:r>
      <w:r w:rsidR="00CB50CC">
        <w:t>unnotarized</w:t>
      </w:r>
      <w:r w:rsidR="00571AE1">
        <w:t xml:space="preserve"> app on h</w:t>
      </w:r>
      <w:r w:rsidR="00B1164A">
        <w:t>is</w:t>
      </w:r>
      <w:r w:rsidR="00571AE1">
        <w:t xml:space="preserve"> machine. </w:t>
      </w:r>
      <w:r w:rsidR="005E4C57">
        <w:t>Instead, t</w:t>
      </w:r>
      <w:r w:rsidR="00571AE1">
        <w:t>he machine should have been locked down.</w:t>
      </w:r>
      <w:r w:rsidR="00BD4DC7">
        <w:t xml:space="preserve"> This is called the </w:t>
      </w:r>
      <w:r w:rsidR="005F79B6">
        <w:t>"</w:t>
      </w:r>
      <w:r w:rsidR="00BD4DC7">
        <w:t xml:space="preserve">Principle of </w:t>
      </w:r>
      <w:r w:rsidR="00162994">
        <w:t>least privilege</w:t>
      </w:r>
      <w:r w:rsidR="005E4C57">
        <w:t>."</w:t>
      </w:r>
      <w:r w:rsidR="00162994">
        <w:t xml:space="preserve"> Every person, every program should be given the least privilege needed to </w:t>
      </w:r>
      <w:r w:rsidR="00C04622">
        <w:t>operate</w:t>
      </w:r>
      <w:r w:rsidR="00162994">
        <w:t>.</w:t>
      </w:r>
    </w:p>
    <w:p w14:paraId="2B44E9AF" w14:textId="77777777" w:rsidR="00571AE1" w:rsidRDefault="00571AE1" w:rsidP="00A75F5B">
      <w:pPr>
        <w:pStyle w:val="ListParagraph"/>
      </w:pPr>
    </w:p>
    <w:p w14:paraId="0DC5ACF4" w14:textId="77777777" w:rsidR="009E3203" w:rsidRDefault="009E3203">
      <w:pPr>
        <w:rPr>
          <w:rFonts w:asciiTheme="majorHAnsi" w:eastAsiaTheme="majorEastAsia" w:hAnsiTheme="majorHAnsi" w:cstheme="majorBidi"/>
          <w:color w:val="0072C6" w:themeColor="accent1"/>
          <w:spacing w:val="14"/>
          <w:sz w:val="64"/>
          <w:szCs w:val="32"/>
        </w:rPr>
      </w:pPr>
      <w:r>
        <w:br w:type="page"/>
      </w:r>
    </w:p>
    <w:p w14:paraId="7388BFF7" w14:textId="77777777" w:rsidR="00DD2D26" w:rsidRDefault="00DD2D26" w:rsidP="009E3203">
      <w:pPr>
        <w:pStyle w:val="Heading1"/>
      </w:pPr>
      <w:r>
        <w:lastRenderedPageBreak/>
        <w:t xml:space="preserve">Introduction to Cyber </w:t>
      </w:r>
      <w:r w:rsidR="00307A99">
        <w:t>Defense</w:t>
      </w:r>
    </w:p>
    <w:p w14:paraId="603950D4" w14:textId="77777777" w:rsidR="00F95793" w:rsidRDefault="00F95793" w:rsidP="00F95793">
      <w:pPr>
        <w:pStyle w:val="Heading2"/>
      </w:pPr>
      <w:r>
        <w:t>Phases of Attack</w:t>
      </w:r>
    </w:p>
    <w:p w14:paraId="11DEB6A6" w14:textId="010C0D3E" w:rsidR="003F7744" w:rsidRDefault="003F7744" w:rsidP="00F95793">
      <w:r>
        <w:t xml:space="preserve">Assume you are an ethical hacker hired by </w:t>
      </w:r>
      <w:r w:rsidR="00E07D69">
        <w:t>Yahoo</w:t>
      </w:r>
      <w:r w:rsidR="004F37D7">
        <w:t xml:space="preserve"> to penetrate</w:t>
      </w:r>
      <w:r w:rsidR="00E166FC">
        <w:t xml:space="preserve"> their infrastructure</w:t>
      </w:r>
      <w:r w:rsidR="00E07D69">
        <w:t>. How would you go abo</w:t>
      </w:r>
      <w:r w:rsidR="00C36176">
        <w:t>ut</w:t>
      </w:r>
      <w:r w:rsidR="00E07D69">
        <w:t xml:space="preserve"> crafting an attack? </w:t>
      </w:r>
      <w:r w:rsidR="00E53338">
        <w:t>First, w</w:t>
      </w:r>
      <w:r w:rsidR="00E166FC">
        <w:t xml:space="preserve">ould you spend some time exploring what systems/services Yahoo is running and what kind of known variabilities </w:t>
      </w:r>
      <w:r w:rsidR="00E53338">
        <w:t>exist</w:t>
      </w:r>
      <w:r w:rsidR="00E166FC">
        <w:t xml:space="preserve"> for such systems/services? Would you then try to gain access to Yahoo</w:t>
      </w:r>
      <w:r w:rsidR="005F79B6">
        <w:t>'</w:t>
      </w:r>
      <w:r w:rsidR="00E166FC">
        <w:t xml:space="preserve">s systems/services using those vulnerabilities? If successful, would you either steal some documents/passwords to prove that you can? </w:t>
      </w:r>
      <w:r w:rsidR="00E53338">
        <w:t>Next, w</w:t>
      </w:r>
      <w:r w:rsidR="00E166FC">
        <w:t xml:space="preserve">ould you try to become a superuser on their systems/services? Finally, </w:t>
      </w:r>
      <w:r w:rsidR="00327DEB">
        <w:t>before</w:t>
      </w:r>
      <w:r w:rsidR="00E166FC">
        <w:t xml:space="preserve"> leaving</w:t>
      </w:r>
      <w:r w:rsidR="00E53338">
        <w:t>,</w:t>
      </w:r>
      <w:r w:rsidR="00E166FC">
        <w:t xml:space="preserve"> would you try to delete the log files and other footprints to conceal what you did and how you did it before handing off a detail</w:t>
      </w:r>
      <w:r w:rsidR="00590F58">
        <w:t>ed</w:t>
      </w:r>
      <w:r w:rsidR="00E166FC">
        <w:t xml:space="preserve"> report to Yahoo? </w:t>
      </w:r>
    </w:p>
    <w:p w14:paraId="2811CBC8" w14:textId="7FA147D3" w:rsidR="00F95793" w:rsidRDefault="00F95793" w:rsidP="00F95793">
      <w:r>
        <w:t xml:space="preserve">In general, there are </w:t>
      </w:r>
      <w:r w:rsidR="002D410E">
        <w:t xml:space="preserve">five </w:t>
      </w:r>
      <w:r w:rsidR="007D4659">
        <w:t>Ps of</w:t>
      </w:r>
      <w:r>
        <w:t xml:space="preserve"> attack:</w:t>
      </w:r>
    </w:p>
    <w:p w14:paraId="4DC38A74" w14:textId="6CB637F0" w:rsidR="001D7B71" w:rsidRDefault="000E224C" w:rsidP="00F95793">
      <w:pPr>
        <w:pStyle w:val="ListParagraph"/>
        <w:numPr>
          <w:ilvl w:val="0"/>
          <w:numId w:val="24"/>
        </w:numPr>
      </w:pPr>
      <w:r>
        <w:t>Probe</w:t>
      </w:r>
      <w:r w:rsidR="0016535D">
        <w:t xml:space="preserve">: </w:t>
      </w:r>
      <w:r w:rsidR="007C351D">
        <w:t>Find vulnerabilities</w:t>
      </w:r>
    </w:p>
    <w:p w14:paraId="61A352F7" w14:textId="4C44E1B5" w:rsidR="001D7B71" w:rsidRDefault="000E224C" w:rsidP="00CE68A6">
      <w:pPr>
        <w:pStyle w:val="ListParagraph"/>
        <w:numPr>
          <w:ilvl w:val="0"/>
          <w:numId w:val="24"/>
        </w:numPr>
      </w:pPr>
      <w:r>
        <w:t>Pe</w:t>
      </w:r>
      <w:r w:rsidR="00C649F2">
        <w:t>n</w:t>
      </w:r>
      <w:r>
        <w:t>etrate</w:t>
      </w:r>
      <w:r w:rsidR="0016535D">
        <w:t xml:space="preserve">: </w:t>
      </w:r>
      <w:r w:rsidR="006A2AD8">
        <w:t xml:space="preserve">Find </w:t>
      </w:r>
      <w:r w:rsidR="007C351D">
        <w:t>the right tool and a</w:t>
      </w:r>
      <w:r w:rsidR="006A2AD8">
        <w:t>ttack</w:t>
      </w:r>
    </w:p>
    <w:p w14:paraId="51B2AADE" w14:textId="798B2474" w:rsidR="001D7B71" w:rsidRDefault="00C649F2" w:rsidP="00CE68A6">
      <w:pPr>
        <w:pStyle w:val="ListParagraph"/>
        <w:numPr>
          <w:ilvl w:val="0"/>
          <w:numId w:val="24"/>
        </w:numPr>
      </w:pPr>
      <w:r>
        <w:t>Persist</w:t>
      </w:r>
      <w:r w:rsidR="007C351D">
        <w:t>:</w:t>
      </w:r>
      <w:r w:rsidR="00321404">
        <w:t xml:space="preserve"> Create backdoor</w:t>
      </w:r>
    </w:p>
    <w:p w14:paraId="4E51D805" w14:textId="15486661" w:rsidR="00F95793" w:rsidRDefault="00C649F2" w:rsidP="00CE68A6">
      <w:pPr>
        <w:pStyle w:val="ListParagraph"/>
        <w:numPr>
          <w:ilvl w:val="0"/>
          <w:numId w:val="24"/>
        </w:numPr>
      </w:pPr>
      <w:r>
        <w:t>Propagate</w:t>
      </w:r>
      <w:r w:rsidR="00047536">
        <w:t>: Attack other machines on the system</w:t>
      </w:r>
    </w:p>
    <w:p w14:paraId="498BC1DB" w14:textId="70647211" w:rsidR="00C649F2" w:rsidRDefault="00C649F2" w:rsidP="00CE68A6">
      <w:pPr>
        <w:pStyle w:val="ListParagraph"/>
        <w:numPr>
          <w:ilvl w:val="0"/>
          <w:numId w:val="24"/>
        </w:numPr>
      </w:pPr>
      <w:r>
        <w:t>Paralyze</w:t>
      </w:r>
      <w:r w:rsidR="00047536">
        <w:t xml:space="preserve">: </w:t>
      </w:r>
      <w:r w:rsidR="000502AB">
        <w:t xml:space="preserve">Steal data, </w:t>
      </w:r>
      <w:r w:rsidR="00981423">
        <w:t>destroy data or even bring down the systems</w:t>
      </w:r>
    </w:p>
    <w:p w14:paraId="2E0E9791" w14:textId="77777777" w:rsidR="00307A99" w:rsidRDefault="00307A99" w:rsidP="00307A99">
      <w:pPr>
        <w:pStyle w:val="Heading2"/>
      </w:pPr>
      <w:r>
        <w:t>Steps of Defense</w:t>
      </w:r>
    </w:p>
    <w:p w14:paraId="00D96926" w14:textId="1C4CC8AC" w:rsidR="00830CC5" w:rsidRDefault="00830CC5" w:rsidP="00307A99">
      <w:r>
        <w:t>Let</w:t>
      </w:r>
      <w:r w:rsidR="005F79B6">
        <w:t>'</w:t>
      </w:r>
      <w:r>
        <w:t>s now imagine that Yahoo didn</w:t>
      </w:r>
      <w:r w:rsidR="005F79B6">
        <w:t>'</w:t>
      </w:r>
      <w:r>
        <w:t xml:space="preserve">t hire you </w:t>
      </w:r>
      <w:r w:rsidR="000F19A3">
        <w:t>to hack into their systems/services as an ethical hacker</w:t>
      </w:r>
      <w:r>
        <w:t>. Instead</w:t>
      </w:r>
      <w:r w:rsidR="000F19A3">
        <w:t>,</w:t>
      </w:r>
      <w:r>
        <w:t xml:space="preserve"> they hired you in their cyber defense team to protect their assets. How would you go about doing that? Would you try to identify </w:t>
      </w:r>
      <w:r w:rsidR="00A34A30">
        <w:t>Yahoo's vulnerabilities and rank them as Critical, High, Medium, Low, etc.</w:t>
      </w:r>
      <w:r w:rsidR="00702F03">
        <w:t xml:space="preserve">? Would you then install software/hardware to protect Yahoo from these exposures? </w:t>
      </w:r>
      <w:r>
        <w:t xml:space="preserve"> </w:t>
      </w:r>
      <w:r w:rsidR="001A15A4">
        <w:t xml:space="preserve">Would you also install monitoring/detecting software </w:t>
      </w:r>
      <w:r w:rsidR="00F1635A">
        <w:t>just in case Yahoo still got hacked?</w:t>
      </w:r>
    </w:p>
    <w:p w14:paraId="2FA3979E" w14:textId="2CF09172" w:rsidR="007A6C28" w:rsidRDefault="007A6C28" w:rsidP="00307A99">
      <w:r>
        <w:lastRenderedPageBreak/>
        <w:t>Let</w:t>
      </w:r>
      <w:r w:rsidR="005F79B6">
        <w:t>'</w:t>
      </w:r>
      <w:r>
        <w:t xml:space="preserve">s assume you did all that, but Yahoo still got hacked because someone discovered a zero-day vulnerability and used it to attack. What is a zero-day vulnerability? A </w:t>
      </w:r>
      <w:r w:rsidRPr="007A6C28">
        <w:t xml:space="preserve">Zero-day is a flaw in </w:t>
      </w:r>
      <w:r w:rsidR="00A34A30">
        <w:t xml:space="preserve">the </w:t>
      </w:r>
      <w:r w:rsidRPr="007A6C28">
        <w:t>software, hardware</w:t>
      </w:r>
      <w:r w:rsidR="00A34A30">
        <w:t>,</w:t>
      </w:r>
      <w:r w:rsidRPr="007A6C28">
        <w:t xml:space="preserve"> or firmware that is </w:t>
      </w:r>
      <w:r>
        <w:t xml:space="preserve">either 1) </w:t>
      </w:r>
      <w:r w:rsidRPr="007A6C28">
        <w:t xml:space="preserve">unknown to the party or parties responsible for patching or </w:t>
      </w:r>
      <w:r>
        <w:t>2) is known to them but have not been able to come up with a fix yet</w:t>
      </w:r>
      <w:r w:rsidRPr="007A6C28">
        <w:t>.</w:t>
      </w:r>
      <w:r w:rsidR="00F1635A">
        <w:t xml:space="preserve"> Let</w:t>
      </w:r>
      <w:r w:rsidR="005F79B6">
        <w:t>'</w:t>
      </w:r>
      <w:r w:rsidR="00F1635A">
        <w:t>s imagine you got alerted by the monitoring software that some intruder is in your system.</w:t>
      </w:r>
    </w:p>
    <w:p w14:paraId="31FC66CF" w14:textId="24087ECF" w:rsidR="007A6C28" w:rsidRDefault="007A6C28" w:rsidP="00307A99">
      <w:r>
        <w:t xml:space="preserve">What </w:t>
      </w:r>
      <w:r w:rsidR="00F1635A">
        <w:t xml:space="preserve">would </w:t>
      </w:r>
      <w:r>
        <w:t xml:space="preserve">you do? </w:t>
      </w:r>
      <w:r w:rsidR="00F1635A">
        <w:t xml:space="preserve"> Will you kick the intruder out of the system? Would you shut</w:t>
      </w:r>
      <w:r w:rsidR="00A34A30">
        <w:t xml:space="preserve"> </w:t>
      </w:r>
      <w:r w:rsidR="00F1635A">
        <w:t>down the infected machines? Would you notify the polic</w:t>
      </w:r>
      <w:r w:rsidR="00711558">
        <w:t>e</w:t>
      </w:r>
      <w:r w:rsidR="00F1635A">
        <w:t xml:space="preserve"> and or FBI? Would you notify Yahoo</w:t>
      </w:r>
      <w:r w:rsidR="005F79B6">
        <w:t>'</w:t>
      </w:r>
      <w:r w:rsidR="00F1635A">
        <w:t>s legal team?</w:t>
      </w:r>
    </w:p>
    <w:p w14:paraId="3B00F372" w14:textId="6536FBB8" w:rsidR="007A6C28" w:rsidRDefault="00F1635A" w:rsidP="00307A99">
      <w:r>
        <w:t xml:space="preserve">What next? Would you quarantine the machines and patch/reinstall software on them? Would you conduct a post-mortem on the event? Would you have a lesson learned meeting with your team?   </w:t>
      </w:r>
    </w:p>
    <w:p w14:paraId="2E882F40" w14:textId="15EF66C0" w:rsidR="00307A99" w:rsidRDefault="009772AC" w:rsidP="00307A99">
      <w:r>
        <w:t xml:space="preserve">The </w:t>
      </w:r>
      <w:r w:rsidR="00307A99">
        <w:t xml:space="preserve">National Institute of Standards and Technology (NIST) </w:t>
      </w:r>
      <w:r w:rsidR="00A34A30">
        <w:t>developed</w:t>
      </w:r>
      <w:r w:rsidR="00307A99">
        <w:t xml:space="preserve"> </w:t>
      </w:r>
      <w:r>
        <w:t xml:space="preserve">a </w:t>
      </w:r>
      <w:r w:rsidR="00307A99">
        <w:t xml:space="preserve">Cybersecurity Framework that provides private sector organizations with a structure for assessing and improving their ability to prevent, detect and respond to cyber incidents. It defines </w:t>
      </w:r>
      <w:r w:rsidR="00A34A30">
        <w:t>five</w:t>
      </w:r>
      <w:r w:rsidR="00307A99">
        <w:t xml:space="preserve"> core functions of Cybersecurity:</w:t>
      </w:r>
    </w:p>
    <w:p w14:paraId="39896957" w14:textId="77777777" w:rsidR="00FB75F6" w:rsidRDefault="00FB75F6" w:rsidP="00307A99">
      <w:r>
        <w:rPr>
          <w:noProof/>
        </w:rPr>
        <w:drawing>
          <wp:inline distT="0" distB="0" distL="0" distR="0" wp14:anchorId="7B449BFA" wp14:editId="1220B937">
            <wp:extent cx="499110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2781300"/>
                    </a:xfrm>
                    <a:prstGeom prst="rect">
                      <a:avLst/>
                    </a:prstGeom>
                    <a:noFill/>
                    <a:ln>
                      <a:noFill/>
                    </a:ln>
                  </pic:spPr>
                </pic:pic>
              </a:graphicData>
            </a:graphic>
          </wp:inline>
        </w:drawing>
      </w:r>
    </w:p>
    <w:p w14:paraId="679B0632" w14:textId="499C160F" w:rsidR="00307A99" w:rsidRDefault="00307A99" w:rsidP="00307A99">
      <w:r>
        <w:lastRenderedPageBreak/>
        <w:t xml:space="preserve">The first </w:t>
      </w:r>
      <w:r w:rsidR="00A34A30">
        <w:t>two</w:t>
      </w:r>
      <w:r>
        <w:t xml:space="preserve"> steps identify and protect </w:t>
      </w:r>
      <w:r w:rsidR="009772AC">
        <w:t>are</w:t>
      </w:r>
      <w:r>
        <w:t xml:space="preserve"> preventative steps to avoid </w:t>
      </w:r>
      <w:r w:rsidR="00A34A30">
        <w:t xml:space="preserve">the </w:t>
      </w:r>
      <w:r>
        <w:t xml:space="preserve">attack. The next </w:t>
      </w:r>
      <w:r w:rsidR="00A34A30">
        <w:t>three</w:t>
      </w:r>
      <w:r>
        <w:t xml:space="preserve"> steps</w:t>
      </w:r>
      <w:r w:rsidR="00A34A30">
        <w:t>,</w:t>
      </w:r>
      <w:r>
        <w:t xml:space="preserve"> detect, respond and recover</w:t>
      </w:r>
      <w:r w:rsidR="00A34A30">
        <w:t>,</w:t>
      </w:r>
      <w:r>
        <w:t xml:space="preserve"> are reactive steps after an attack occurs. </w:t>
      </w:r>
    </w:p>
    <w:p w14:paraId="414992F7" w14:textId="6AE81FEE" w:rsidR="00307A99" w:rsidRDefault="00307A99" w:rsidP="00307A99">
      <w:r>
        <w:t xml:space="preserve">1. </w:t>
      </w:r>
      <w:r w:rsidRPr="00307A99">
        <w:rPr>
          <w:b/>
        </w:rPr>
        <w:t>Identify</w:t>
      </w:r>
      <w:r>
        <w:t>: Using various software tools available in the market, companies should scan their network, run penetration test</w:t>
      </w:r>
      <w:r w:rsidR="00BA5D9E">
        <w:t>s</w:t>
      </w:r>
      <w:r>
        <w:t xml:space="preserve"> and other measures to identify vulnerabilities and risks. Then, they should define roles and responsibilities for risk mitigation and develop policies and procedure</w:t>
      </w:r>
      <w:r w:rsidR="00BA5D9E">
        <w:t>s</w:t>
      </w:r>
      <w:r>
        <w:t xml:space="preserve">. </w:t>
      </w:r>
    </w:p>
    <w:p w14:paraId="3E97EFAA" w14:textId="4AE9D3BC" w:rsidR="00307A99" w:rsidRDefault="00307A99" w:rsidP="00307A99">
      <w:r>
        <w:t xml:space="preserve">2. </w:t>
      </w:r>
      <w:r w:rsidRPr="00307A99">
        <w:rPr>
          <w:b/>
        </w:rPr>
        <w:t>Protect</w:t>
      </w:r>
      <w:r>
        <w:t>:  Using cyber defense software tools available in the market</w:t>
      </w:r>
      <w:r w:rsidR="00D97EF9">
        <w:t xml:space="preserve"> and other</w:t>
      </w:r>
      <w:r w:rsidR="00546768">
        <w:t xml:space="preserve"> social engineering prevention mechanism</w:t>
      </w:r>
      <w:r w:rsidR="00BA5D9E">
        <w:t>s</w:t>
      </w:r>
      <w:r>
        <w:t xml:space="preserve">, companies must develop and implement the appropriate safeguards to limit or contain the impact of a potential cybersecurity event. </w:t>
      </w:r>
      <w:r w:rsidR="00A34A30">
        <w:t>For example, s</w:t>
      </w:r>
      <w:r>
        <w:t>ervers should be patched and upgraded, awareness training, particularly in social engineering, should be provided to all employees, data must be secured</w:t>
      </w:r>
      <w:r w:rsidR="00A34A30">
        <w:t>,</w:t>
      </w:r>
      <w:r>
        <w:t xml:space="preserve"> and all entry points to the IT infrastructure should be </w:t>
      </w:r>
      <w:r w:rsidR="00A34A30">
        <w:t>firm</w:t>
      </w:r>
      <w:r>
        <w:t>ly guarded. Entry points include physical access as well as logical access.</w:t>
      </w:r>
    </w:p>
    <w:p w14:paraId="65D20FBE" w14:textId="616C710B" w:rsidR="00307A99" w:rsidRDefault="00307A99" w:rsidP="00307A99">
      <w:r>
        <w:t xml:space="preserve">3. </w:t>
      </w:r>
      <w:r w:rsidRPr="00307A99">
        <w:rPr>
          <w:b/>
        </w:rPr>
        <w:t>Detect</w:t>
      </w:r>
      <w:r>
        <w:t xml:space="preserve">: Even after all the protections </w:t>
      </w:r>
      <w:r w:rsidR="00A34A30">
        <w:t xml:space="preserve">are </w:t>
      </w:r>
      <w:r>
        <w:t xml:space="preserve">in place, new vulnerabilities will be found, </w:t>
      </w:r>
      <w:r w:rsidR="00A34A30">
        <w:t>hackers would develop new exploit</w:t>
      </w:r>
      <w:r>
        <w:t>s</w:t>
      </w:r>
      <w:r w:rsidR="00A34A30">
        <w:t>,</w:t>
      </w:r>
      <w:r>
        <w:t xml:space="preserve"> and </w:t>
      </w:r>
      <w:r w:rsidR="00BA5D9E">
        <w:t xml:space="preserve">a </w:t>
      </w:r>
      <w:r>
        <w:t>successful attack may still take place. In such unfortunate instances, companies must quickly identify cybersecurity breaches. Continuous monitoring and threat hunting using various hardware and software are effective ways to detect a cyber-attack incident.</w:t>
      </w:r>
    </w:p>
    <w:p w14:paraId="46B2D4B3" w14:textId="55B89BE8" w:rsidR="00546768" w:rsidRDefault="00307A99" w:rsidP="00307A99">
      <w:r>
        <w:t xml:space="preserve">4. </w:t>
      </w:r>
      <w:r w:rsidRPr="00307A99">
        <w:rPr>
          <w:b/>
        </w:rPr>
        <w:t>Respond</w:t>
      </w:r>
      <w:r>
        <w:t xml:space="preserve">: If a cyber-attack is detected, companies must have the </w:t>
      </w:r>
      <w:r w:rsidR="00457E8E">
        <w:t>workforce</w:t>
      </w:r>
      <w:r>
        <w:t xml:space="preserve"> and tools to respond to the attack and minimize the impact. There must be a response plan, communication plan</w:t>
      </w:r>
      <w:r w:rsidR="00457E8E">
        <w:t>,</w:t>
      </w:r>
      <w:r w:rsidR="000D1116">
        <w:t xml:space="preserve"> and </w:t>
      </w:r>
      <w:r>
        <w:t xml:space="preserve">forensic analysis plan. </w:t>
      </w:r>
      <w:r w:rsidR="00457E8E">
        <w:t>In addition, t</w:t>
      </w:r>
      <w:r w:rsidR="000D1116">
        <w:t>he l</w:t>
      </w:r>
      <w:r>
        <w:t xml:space="preserve">egal team should always be ready to </w:t>
      </w:r>
      <w:r w:rsidR="00546768">
        <w:t xml:space="preserve">work with </w:t>
      </w:r>
      <w:r w:rsidR="00457E8E">
        <w:t xml:space="preserve">the </w:t>
      </w:r>
      <w:r w:rsidR="00546768">
        <w:t>FBI and other law enforcement agents to go after the hackers</w:t>
      </w:r>
      <w:r>
        <w:t xml:space="preserve">. </w:t>
      </w:r>
    </w:p>
    <w:p w14:paraId="5596A759" w14:textId="590FCA75" w:rsidR="00546768" w:rsidRDefault="00546768" w:rsidP="00307A99">
      <w:r w:rsidRPr="00546768">
        <w:t xml:space="preserve">5. </w:t>
      </w:r>
      <w:r w:rsidRPr="00546768">
        <w:rPr>
          <w:b/>
        </w:rPr>
        <w:t>Recover</w:t>
      </w:r>
      <w:r w:rsidRPr="00546768">
        <w:t>: After a cyber-attack has been responded</w:t>
      </w:r>
      <w:r w:rsidR="00457E8E">
        <w:t xml:space="preserve"> to</w:t>
      </w:r>
      <w:r w:rsidRPr="00546768">
        <w:t xml:space="preserve">, companies must restore all the </w:t>
      </w:r>
      <w:r w:rsidR="00FA5F28">
        <w:t>impaired services</w:t>
      </w:r>
      <w:r w:rsidRPr="00546768">
        <w:t xml:space="preserve"> due to a cybersecurity event. </w:t>
      </w:r>
      <w:r w:rsidR="00457E8E">
        <w:t>In addition, c</w:t>
      </w:r>
      <w:r w:rsidRPr="00546768">
        <w:t>ompanies must have a disaster recovery plan in place, coordinate restoration activities with external parties</w:t>
      </w:r>
      <w:r w:rsidR="00457E8E">
        <w:t>,</w:t>
      </w:r>
      <w:r w:rsidRPr="00546768">
        <w:t xml:space="preserve"> and incorporate lessons learned into the updated recovery strategy.</w:t>
      </w:r>
    </w:p>
    <w:p w14:paraId="0F9EF6BF" w14:textId="77777777" w:rsidR="00775833" w:rsidRDefault="00775833" w:rsidP="00775833">
      <w:pPr>
        <w:pStyle w:val="Heading2"/>
      </w:pPr>
      <w:r>
        <w:lastRenderedPageBreak/>
        <w:t>Risk Management</w:t>
      </w:r>
    </w:p>
    <w:p w14:paraId="606CC910" w14:textId="38DA74BF" w:rsidR="008424EC" w:rsidRDefault="008424EC" w:rsidP="00775833">
      <w:r>
        <w:t xml:space="preserve">You all probably carry a cell phone with you. It is a </w:t>
      </w:r>
      <w:r w:rsidR="00457E8E">
        <w:t>beauti</w:t>
      </w:r>
      <w:r>
        <w:t>ful device to have with you</w:t>
      </w:r>
      <w:r w:rsidR="00457E8E">
        <w:t>, but several risks are</w:t>
      </w:r>
      <w:r>
        <w:t xml:space="preserve"> associated with </w:t>
      </w:r>
      <w:r w:rsidR="00457E8E">
        <w:t>maintain</w:t>
      </w:r>
      <w:r>
        <w:t>ing a phone. For example, you may lose your phone</w:t>
      </w:r>
      <w:r w:rsidR="00457E8E">
        <w:t>;</w:t>
      </w:r>
      <w:r>
        <w:t xml:space="preserve"> you may damage it</w:t>
      </w:r>
      <w:r w:rsidR="00457E8E">
        <w:t>. In addition, s</w:t>
      </w:r>
      <w:r>
        <w:t>omeone might steal it and get hold of your confidential information or</w:t>
      </w:r>
      <w:r w:rsidR="00457E8E">
        <w:t>,</w:t>
      </w:r>
      <w:r>
        <w:t xml:space="preserve"> worse, use it to impersonate you.  </w:t>
      </w:r>
    </w:p>
    <w:p w14:paraId="486A562F" w14:textId="77777777" w:rsidR="008424EC" w:rsidRDefault="008424EC" w:rsidP="00775833">
      <w:r>
        <w:t>How do you manage these risks?</w:t>
      </w:r>
    </w:p>
    <w:p w14:paraId="32792E14" w14:textId="2FBD8493" w:rsidR="00775833" w:rsidRDefault="000D1116" w:rsidP="00775833">
      <w:r>
        <w:t>A c</w:t>
      </w:r>
      <w:r w:rsidR="00775833">
        <w:t>yber-attack is a risk that every company must account for. Risk management is the process of identification, assessment</w:t>
      </w:r>
      <w:r w:rsidR="00457E8E">
        <w:t>,</w:t>
      </w:r>
      <w:r w:rsidR="00775833">
        <w:t xml:space="preserve"> and prioritization of risks followed by coordinated application of resources to minimize, monitor, and control the probability and(or) impact of unfortunate events. So, how does a company manage any risk?</w:t>
      </w:r>
    </w:p>
    <w:p w14:paraId="6DE98968" w14:textId="0690BB63" w:rsidR="00775833" w:rsidRDefault="00775833" w:rsidP="00775833">
      <w:r w:rsidRPr="00775833">
        <w:rPr>
          <w:b/>
        </w:rPr>
        <w:t>Risk Treatments</w:t>
      </w:r>
      <w:r>
        <w:t xml:space="preserve">: A risk can be treater in one of the following </w:t>
      </w:r>
      <w:r w:rsidR="00457E8E">
        <w:t>five</w:t>
      </w:r>
      <w:r>
        <w:t xml:space="preserve"> different ways:</w:t>
      </w:r>
    </w:p>
    <w:p w14:paraId="33495A4F" w14:textId="21D47054" w:rsidR="00775833" w:rsidRDefault="00775833" w:rsidP="00775833">
      <w:r>
        <w:t xml:space="preserve">a) </w:t>
      </w:r>
      <w:r w:rsidRPr="00775833">
        <w:rPr>
          <w:b/>
        </w:rPr>
        <w:t>Avoidance</w:t>
      </w:r>
      <w:r>
        <w:t xml:space="preserve">: Avoidance is </w:t>
      </w:r>
      <w:r w:rsidR="006F09B1">
        <w:t>the</w:t>
      </w:r>
      <w:r w:rsidR="005D234D">
        <w:t xml:space="preserve"> easiest</w:t>
      </w:r>
      <w:r>
        <w:t xml:space="preserve"> option</w:t>
      </w:r>
      <w:r w:rsidR="005D234D">
        <w:t xml:space="preserve">. For example, running </w:t>
      </w:r>
      <w:r w:rsidR="001265F4">
        <w:t xml:space="preserve">websites on </w:t>
      </w:r>
      <w:r w:rsidR="005F79B6">
        <w:t>"</w:t>
      </w:r>
      <w:r w:rsidR="00457E8E">
        <w:t>HTTP</w:t>
      </w:r>
      <w:r w:rsidR="005F79B6">
        <w:t>"</w:t>
      </w:r>
      <w:r w:rsidR="001265F4">
        <w:t xml:space="preserve"> mode is risky</w:t>
      </w:r>
      <w:r w:rsidR="00457E8E">
        <w:t>,</w:t>
      </w:r>
      <w:r w:rsidR="001265F4">
        <w:t xml:space="preserve"> so companies avoid it by only allowing </w:t>
      </w:r>
      <w:r w:rsidR="005F79B6">
        <w:t>"</w:t>
      </w:r>
      <w:r w:rsidR="00457E8E">
        <w:t>HTTPS</w:t>
      </w:r>
      <w:r w:rsidR="005F79B6">
        <w:t>"</w:t>
      </w:r>
      <w:r w:rsidR="001265F4">
        <w:t xml:space="preserve"> mode. However, risk avoidance is always an option.</w:t>
      </w:r>
      <w:r w:rsidR="00D056CC">
        <w:t xml:space="preserve"> For example, you can take down your company</w:t>
      </w:r>
      <w:r w:rsidR="005F79B6">
        <w:t>'</w:t>
      </w:r>
      <w:r w:rsidR="00D056CC">
        <w:t>s eCommerce site to avoid any risk</w:t>
      </w:r>
      <w:r w:rsidR="00A620A3">
        <w:t xml:space="preserve"> of hacking</w:t>
      </w:r>
      <w:r w:rsidR="00457E8E">
        <w:t>,</w:t>
      </w:r>
      <w:r w:rsidR="00A620A3">
        <w:t xml:space="preserve"> but that</w:t>
      </w:r>
      <w:r w:rsidR="005F79B6">
        <w:t>'</w:t>
      </w:r>
      <w:r w:rsidR="00A620A3">
        <w:t>s not practical.</w:t>
      </w:r>
    </w:p>
    <w:p w14:paraId="201A6889" w14:textId="488241AE" w:rsidR="00775833" w:rsidRDefault="00775833" w:rsidP="00775833">
      <w:r>
        <w:t xml:space="preserve">b) </w:t>
      </w:r>
      <w:r w:rsidRPr="00775833">
        <w:rPr>
          <w:b/>
        </w:rPr>
        <w:t>Mitigation</w:t>
      </w:r>
      <w:r>
        <w:t>: Not all risks can be mitigated</w:t>
      </w:r>
      <w:r w:rsidR="00457E8E">
        <w:t>,</w:t>
      </w:r>
      <w:r>
        <w:t xml:space="preserve"> but some can be. For example, the risk of losing a data center </w:t>
      </w:r>
      <w:r w:rsidR="00F53232">
        <w:t xml:space="preserve">due to a cyberattack </w:t>
      </w:r>
      <w:r>
        <w:t xml:space="preserve">can be avoided by mirroring data in another data center and </w:t>
      </w:r>
      <w:r w:rsidR="00457E8E">
        <w:t>p</w:t>
      </w:r>
      <w:r w:rsidR="00FA5F28">
        <w:t>eriodically practicing a Disaster Recovery Plan</w:t>
      </w:r>
      <w:r>
        <w:t>.</w:t>
      </w:r>
    </w:p>
    <w:p w14:paraId="30290F76" w14:textId="5F2767D7" w:rsidR="00775833" w:rsidRDefault="00775833" w:rsidP="00775833">
      <w:r>
        <w:t xml:space="preserve">c) </w:t>
      </w:r>
      <w:r w:rsidRPr="00224B43">
        <w:rPr>
          <w:b/>
        </w:rPr>
        <w:t>Deter</w:t>
      </w:r>
      <w:r>
        <w:t xml:space="preserve">: Most of the time, we deter a risk. </w:t>
      </w:r>
      <w:r w:rsidR="00FC7944">
        <w:t>For example, b</w:t>
      </w:r>
      <w:r>
        <w:t>y periodically patching</w:t>
      </w:r>
      <w:r w:rsidR="00A620A3">
        <w:t>/upgrading</w:t>
      </w:r>
      <w:r>
        <w:t xml:space="preserve"> servers, workstations</w:t>
      </w:r>
      <w:r w:rsidR="00224B43">
        <w:t>, operating systems</w:t>
      </w:r>
      <w:r w:rsidR="00457E8E">
        <w:t>,</w:t>
      </w:r>
      <w:r>
        <w:t xml:space="preserve"> and applications, a company can </w:t>
      </w:r>
      <w:r w:rsidR="00457E8E">
        <w:t>prevent</w:t>
      </w:r>
      <w:r>
        <w:t xml:space="preserve"> cyberattack risk by a </w:t>
      </w:r>
      <w:r w:rsidR="00457E8E">
        <w:t>significan</w:t>
      </w:r>
      <w:r>
        <w:t>t margin.</w:t>
      </w:r>
    </w:p>
    <w:p w14:paraId="3242E47B" w14:textId="76936666" w:rsidR="00775833" w:rsidRDefault="00775833" w:rsidP="00775833">
      <w:r>
        <w:t xml:space="preserve">d) </w:t>
      </w:r>
      <w:r w:rsidRPr="004C6140">
        <w:rPr>
          <w:b/>
        </w:rPr>
        <w:t>Transfer</w:t>
      </w:r>
      <w:r>
        <w:t>: Buying car insurance is a</w:t>
      </w:r>
      <w:r w:rsidR="00457E8E">
        <w:t>n excellen</w:t>
      </w:r>
      <w:r>
        <w:t>t example of risk transfer. I</w:t>
      </w:r>
      <w:r w:rsidR="006A5181">
        <w:t>n</w:t>
      </w:r>
      <w:r>
        <w:t xml:space="preserve"> case of an accident, you want the insurance company to pay for the damage. So, the risk of damage is now </w:t>
      </w:r>
      <w:r>
        <w:lastRenderedPageBreak/>
        <w:t>transferred from you to the insurance company. Cyber insurance can be similarly purchased</w:t>
      </w:r>
      <w:r w:rsidR="004C6140">
        <w:t xml:space="preserve"> </w:t>
      </w:r>
      <w:r w:rsidR="000D7B76">
        <w:t>to transfer the loss of attack to an insurance company.</w:t>
      </w:r>
    </w:p>
    <w:p w14:paraId="4B440884" w14:textId="2DFA5FB8" w:rsidR="00775833" w:rsidRDefault="00775833" w:rsidP="00775833">
      <w:r>
        <w:t xml:space="preserve">e) </w:t>
      </w:r>
      <w:r w:rsidRPr="004C6140">
        <w:rPr>
          <w:b/>
        </w:rPr>
        <w:t>Accept</w:t>
      </w:r>
      <w:r w:rsidR="00FC7944">
        <w:rPr>
          <w:b/>
        </w:rPr>
        <w:t>:</w:t>
      </w:r>
      <w:r>
        <w:t xml:space="preserve"> Something you can do nothing about risk but accept. </w:t>
      </w:r>
      <w:r w:rsidR="00FC7944">
        <w:t>For example, suppose a vulnerability is detected in your system, but no patch/upgrade is available to fix it (zero</w:t>
      </w:r>
      <w:r w:rsidR="00FA5F28">
        <w:t>-</w:t>
      </w:r>
      <w:r w:rsidR="00FC7944">
        <w:t>day vulnerability). In that case,</w:t>
      </w:r>
      <w:r>
        <w:t xml:space="preserve"> you accept the risk and hope and pray </w:t>
      </w:r>
      <w:r w:rsidR="004C6140">
        <w:t>no hacker</w:t>
      </w:r>
      <w:r>
        <w:t xml:space="preserve"> will find out and attack you.</w:t>
      </w:r>
    </w:p>
    <w:p w14:paraId="0C0794E3" w14:textId="2C2EEE17" w:rsidR="00C7374D" w:rsidRDefault="00775833" w:rsidP="00775833">
      <w:r>
        <w:t>By the way, you don</w:t>
      </w:r>
      <w:r w:rsidR="005F79B6">
        <w:t>'</w:t>
      </w:r>
      <w:r>
        <w:t>t have to pick one of the above options</w:t>
      </w:r>
      <w:r w:rsidR="00FC7944">
        <w:t>;</w:t>
      </w:r>
      <w:r>
        <w:t xml:space="preserve"> you can </w:t>
      </w:r>
      <w:r w:rsidR="00FC7944">
        <w:t>choose</w:t>
      </w:r>
      <w:r>
        <w:t xml:space="preserve"> multiple </w:t>
      </w:r>
      <w:r w:rsidR="00FC7944">
        <w:t>simultaneously</w:t>
      </w:r>
      <w:r>
        <w:t xml:space="preserve">. </w:t>
      </w:r>
      <w:r w:rsidR="00FC7944">
        <w:t>So, f</w:t>
      </w:r>
      <w:r w:rsidR="00B23AC6">
        <w:t xml:space="preserve">or example, </w:t>
      </w:r>
      <w:proofErr w:type="gramStart"/>
      <w:r>
        <w:t>You</w:t>
      </w:r>
      <w:proofErr w:type="gramEnd"/>
      <w:r>
        <w:t xml:space="preserve"> can patch</w:t>
      </w:r>
      <w:r w:rsidR="00B23AC6">
        <w:t>/upgrade</w:t>
      </w:r>
      <w:r>
        <w:t xml:space="preserve"> your server, buy </w:t>
      </w:r>
      <w:r w:rsidR="00FC7944">
        <w:t xml:space="preserve">the </w:t>
      </w:r>
      <w:r>
        <w:t xml:space="preserve">insurance and have </w:t>
      </w:r>
      <w:r w:rsidR="000C539A">
        <w:t xml:space="preserve">a </w:t>
      </w:r>
      <w:r>
        <w:t>disaster recovery plan all at the same time.</w:t>
      </w:r>
      <w:r w:rsidR="008536A1">
        <w:t xml:space="preserve"> </w:t>
      </w:r>
    </w:p>
    <w:p w14:paraId="19E76F48" w14:textId="77777777" w:rsidR="00C7374D" w:rsidRDefault="00C7374D">
      <w:r>
        <w:br w:type="page"/>
      </w:r>
    </w:p>
    <w:p w14:paraId="5EA4D414" w14:textId="77777777" w:rsidR="00C7374D" w:rsidRDefault="00C7374D" w:rsidP="00C7374D">
      <w:pPr>
        <w:pStyle w:val="Heading1"/>
      </w:pPr>
      <w:r>
        <w:lastRenderedPageBreak/>
        <w:t>Introduction to Networking</w:t>
      </w:r>
    </w:p>
    <w:p w14:paraId="7468E292" w14:textId="77777777" w:rsidR="00B3421C" w:rsidRDefault="00B3421C" w:rsidP="00B3421C">
      <w:pPr>
        <w:pStyle w:val="Heading2"/>
      </w:pPr>
      <w:r>
        <w:t>Internet Protocol (IP)</w:t>
      </w:r>
    </w:p>
    <w:p w14:paraId="76C8FD09" w14:textId="60C95F5A" w:rsidR="00B3421C" w:rsidRDefault="00B3421C" w:rsidP="00B3421C">
      <w:r>
        <w:t xml:space="preserve">Computer Networking is all about transferring data from point A to point B. Raw data is put into packets with </w:t>
      </w:r>
      <w:r w:rsidR="005F79B6">
        <w:t>"</w:t>
      </w:r>
      <w:r>
        <w:t>to</w:t>
      </w:r>
      <w:r w:rsidR="005F79B6">
        <w:t>"</w:t>
      </w:r>
      <w:r>
        <w:t xml:space="preserve"> and </w:t>
      </w:r>
      <w:r w:rsidR="005F79B6">
        <w:t>"</w:t>
      </w:r>
      <w:r>
        <w:t>from</w:t>
      </w:r>
      <w:r w:rsidR="005F79B6">
        <w:t>"</w:t>
      </w:r>
      <w:r>
        <w:t xml:space="preserve"> addresses and then propagates through </w:t>
      </w:r>
      <w:r w:rsidR="00FC7944">
        <w:t>several</w:t>
      </w:r>
      <w:r>
        <w:t xml:space="preserve"> hubs and finally to the destination. This is, in a nutshell, the Internet Protocol or IP. IP is like the process that the post office follows to route and deliver mail.</w:t>
      </w:r>
    </w:p>
    <w:p w14:paraId="17A0482B" w14:textId="77777777" w:rsidR="00B3421C" w:rsidRDefault="00B3421C" w:rsidP="00B3421C">
      <w:pPr>
        <w:pStyle w:val="Heading2"/>
      </w:pPr>
      <w:r>
        <w:t xml:space="preserve">Transmission Control Protocol (TCP) </w:t>
      </w:r>
    </w:p>
    <w:p w14:paraId="7AFD63DF" w14:textId="19B758CA" w:rsidR="00B3421C" w:rsidRDefault="00B3421C" w:rsidP="00B3421C">
      <w:r>
        <w:t>When you send several packets to the same address using the regular postal service, the pack</w:t>
      </w:r>
      <w:r w:rsidR="006F559D">
        <w:t>ets</w:t>
      </w:r>
      <w:r>
        <w:t xml:space="preserve"> might arrive in any order, some of them might be delayed, or even get lost. Uncertain delivery is equally undesirable for postal mail as well as for electronic data. In the case of postal mails, we deal with this problem by sending registered mail with acknowledgment. A similar protocol is used for networking to guarantee reliable delivery in the order in which packets are sent. This additional protocol is known as Transmission Control Protocol (TCP). </w:t>
      </w:r>
    </w:p>
    <w:p w14:paraId="65ED6270" w14:textId="77777777" w:rsidR="00B3421C" w:rsidRDefault="00B3421C" w:rsidP="00B3421C">
      <w:r>
        <w:t>Together, they make TCP/IP protocol.</w:t>
      </w:r>
    </w:p>
    <w:p w14:paraId="5EE6496A" w14:textId="77777777" w:rsidR="00B3421C" w:rsidRDefault="00B3421C" w:rsidP="005F3D5C">
      <w:pPr>
        <w:pStyle w:val="Heading2"/>
      </w:pPr>
      <w:r>
        <w:t>Client-Server Model</w:t>
      </w:r>
    </w:p>
    <w:p w14:paraId="439B4279" w14:textId="1CE8E44C" w:rsidR="00B3421C" w:rsidRDefault="00B3421C" w:rsidP="00B3421C">
      <w:r>
        <w:t>When two machine</w:t>
      </w:r>
      <w:r w:rsidR="00251DC2">
        <w:t>s</w:t>
      </w:r>
      <w:r>
        <w:t xml:space="preserve"> tr</w:t>
      </w:r>
      <w:r w:rsidR="00251DC2">
        <w:t>y</w:t>
      </w:r>
      <w:r>
        <w:t xml:space="preserve"> to communicate </w:t>
      </w:r>
      <w:r w:rsidR="006F559D">
        <w:t>with</w:t>
      </w:r>
      <w:r>
        <w:t xml:space="preserve"> each other, one obviously must initiate the communication. This machine would be tagged a</w:t>
      </w:r>
      <w:r w:rsidR="006F559D">
        <w:t>s</w:t>
      </w:r>
      <w:r>
        <w:t xml:space="preserve"> </w:t>
      </w:r>
      <w:r w:rsidR="006F559D">
        <w:t>a c</w:t>
      </w:r>
      <w:r>
        <w:t xml:space="preserve">lient for the entire duration of the communication. The machine responding to the </w:t>
      </w:r>
      <w:r w:rsidR="006F559D">
        <w:t>c</w:t>
      </w:r>
      <w:r>
        <w:t xml:space="preserve">lient is </w:t>
      </w:r>
      <w:r w:rsidR="006F559D">
        <w:t>classifi</w:t>
      </w:r>
      <w:r>
        <w:t xml:space="preserve">ed as </w:t>
      </w:r>
      <w:r w:rsidR="006F559D">
        <w:t xml:space="preserve">the </w:t>
      </w:r>
      <w:r w:rsidR="00FC7944">
        <w:t>s</w:t>
      </w:r>
      <w:r>
        <w:t xml:space="preserve">erver for the </w:t>
      </w:r>
      <w:r w:rsidR="006F559D">
        <w:t>whol</w:t>
      </w:r>
      <w:r>
        <w:t xml:space="preserve">e </w:t>
      </w:r>
      <w:r w:rsidR="006F559D">
        <w:t>period</w:t>
      </w:r>
      <w:r>
        <w:t xml:space="preserve"> of the </w:t>
      </w:r>
      <w:r w:rsidR="00061DDD">
        <w:t>c</w:t>
      </w:r>
      <w:r>
        <w:t xml:space="preserve">ommunication. </w:t>
      </w:r>
    </w:p>
    <w:p w14:paraId="3651E311" w14:textId="77777777" w:rsidR="00B3421C" w:rsidRDefault="00B3421C" w:rsidP="005F3D5C">
      <w:pPr>
        <w:pStyle w:val="Heading2"/>
      </w:pPr>
      <w:r>
        <w:t>IP Address and Port Number</w:t>
      </w:r>
    </w:p>
    <w:p w14:paraId="7E80C51C" w14:textId="395A31C8" w:rsidR="005F3D5C" w:rsidRDefault="00B3421C" w:rsidP="00B3421C">
      <w:r>
        <w:t xml:space="preserve">The communication between two endpoints is based on </w:t>
      </w:r>
      <w:r w:rsidR="00251DC2">
        <w:t xml:space="preserve">the </w:t>
      </w:r>
      <w:r>
        <w:t xml:space="preserve">IP address and port number. </w:t>
      </w:r>
      <w:r w:rsidR="005F3D5C">
        <w:t xml:space="preserve">You already know </w:t>
      </w:r>
      <w:r w:rsidR="00451F04">
        <w:t xml:space="preserve">the </w:t>
      </w:r>
      <w:r w:rsidR="005F3D5C">
        <w:t>IP Address is the unique number for a machine</w:t>
      </w:r>
      <w:r w:rsidR="006F559D">
        <w:t>;</w:t>
      </w:r>
      <w:r w:rsidR="005F3D5C">
        <w:t xml:space="preserve"> </w:t>
      </w:r>
      <w:r w:rsidR="00451F04">
        <w:t>the</w:t>
      </w:r>
      <w:r w:rsidR="005F3D5C">
        <w:t xml:space="preserve"> port number is like </w:t>
      </w:r>
      <w:r w:rsidR="00451F04">
        <w:t xml:space="preserve">the </w:t>
      </w:r>
      <w:r w:rsidR="005F3D5C">
        <w:t xml:space="preserve">unique identifier of an app running on that machine. </w:t>
      </w:r>
      <w:r w:rsidR="006F559D">
        <w:t>So t</w:t>
      </w:r>
      <w:r w:rsidR="005F3D5C">
        <w:t>ogether, the</w:t>
      </w:r>
      <w:r w:rsidR="00C00793">
        <w:t>y</w:t>
      </w:r>
      <w:r w:rsidR="005F3D5C">
        <w:t xml:space="preserve"> make a unique endpoint.</w:t>
      </w:r>
    </w:p>
    <w:p w14:paraId="2D16BD62" w14:textId="02502164" w:rsidR="00B3421C" w:rsidRDefault="00B3421C" w:rsidP="00B3421C">
      <w:r>
        <w:lastRenderedPageBreak/>
        <w:t>To give you an analogy, assume for a moment that everyone lives in apartment buildings. The street address of each apartment complex would be the IP address</w:t>
      </w:r>
      <w:r w:rsidR="006F559D">
        <w:t>,</w:t>
      </w:r>
      <w:r>
        <w:t xml:space="preserve"> and the apartment number would be the port number. Every machine connected to the internet should have </w:t>
      </w:r>
      <w:r w:rsidR="00C00793">
        <w:t xml:space="preserve">a </w:t>
      </w:r>
      <w:r>
        <w:t xml:space="preserve">unique IP address. A single server may (and </w:t>
      </w:r>
      <w:r w:rsidR="006F559D">
        <w:t>indeed</w:t>
      </w:r>
      <w:r>
        <w:t xml:space="preserve"> does) provide many different services </w:t>
      </w:r>
      <w:r w:rsidR="006F559D">
        <w:t>simultaneously</w:t>
      </w:r>
      <w:r>
        <w:t xml:space="preserve"> using many port numbers. Examples of these services are </w:t>
      </w:r>
      <w:r w:rsidR="000F054D">
        <w:t>w</w:t>
      </w:r>
      <w:r>
        <w:t>eb</w:t>
      </w:r>
      <w:r w:rsidR="007B2DE8">
        <w:t>site</w:t>
      </w:r>
      <w:r>
        <w:t xml:space="preserve">, </w:t>
      </w:r>
      <w:r w:rsidR="00A5311B">
        <w:t>email server, chat server</w:t>
      </w:r>
      <w:r w:rsidR="006F559D">
        <w:t>,</w:t>
      </w:r>
      <w:r>
        <w:t xml:space="preserve"> etc. </w:t>
      </w:r>
    </w:p>
    <w:p w14:paraId="5C6C15F7" w14:textId="77777777" w:rsidR="00394EAA" w:rsidRDefault="00394EAA" w:rsidP="00B3421C">
      <w:r>
        <w:t xml:space="preserve">If a machine wants to initiate </w:t>
      </w:r>
      <w:r w:rsidR="004675B7">
        <w:t xml:space="preserve">a conversation (client) with another machine (server) </w:t>
      </w:r>
      <w:r w:rsidR="007B42CE">
        <w:t>four</w:t>
      </w:r>
      <w:r w:rsidR="004675B7">
        <w:t xml:space="preserve"> things must happen:</w:t>
      </w:r>
    </w:p>
    <w:p w14:paraId="39939BDE" w14:textId="42AEF889" w:rsidR="004675B7" w:rsidRDefault="004675B7" w:rsidP="004675B7">
      <w:pPr>
        <w:pStyle w:val="ListParagraph"/>
        <w:numPr>
          <w:ilvl w:val="0"/>
          <w:numId w:val="28"/>
        </w:numPr>
      </w:pPr>
      <w:r>
        <w:t xml:space="preserve">The server must acquire </w:t>
      </w:r>
      <w:r w:rsidR="002C4014">
        <w:t>the</w:t>
      </w:r>
      <w:r>
        <w:t xml:space="preserve"> IP address and port number and patiently </w:t>
      </w:r>
      <w:r w:rsidR="00C6182C">
        <w:t>listen</w:t>
      </w:r>
      <w:r>
        <w:t xml:space="preserve"> for the client </w:t>
      </w:r>
      <w:r w:rsidR="00C6182C">
        <w:t>connection.</w:t>
      </w:r>
    </w:p>
    <w:p w14:paraId="6ECF6624" w14:textId="77777777" w:rsidR="00FF1BB5" w:rsidRDefault="004675B7" w:rsidP="004675B7">
      <w:pPr>
        <w:pStyle w:val="ListParagraph"/>
        <w:numPr>
          <w:ilvl w:val="0"/>
          <w:numId w:val="28"/>
        </w:numPr>
      </w:pPr>
      <w:r>
        <w:t>The client must acquire an IP address and port number.</w:t>
      </w:r>
    </w:p>
    <w:p w14:paraId="258E72C2" w14:textId="29E83C16" w:rsidR="004675B7" w:rsidRDefault="007B42CE" w:rsidP="004675B7">
      <w:pPr>
        <w:pStyle w:val="ListParagraph"/>
        <w:numPr>
          <w:ilvl w:val="0"/>
          <w:numId w:val="28"/>
        </w:numPr>
      </w:pPr>
      <w:r>
        <w:t xml:space="preserve">The client must also know the IP address and port number of the server. </w:t>
      </w:r>
      <w:r w:rsidR="006F559D">
        <w:t>On the other hand, the server</w:t>
      </w:r>
      <w:r>
        <w:t xml:space="preserve"> does NOT need to know </w:t>
      </w:r>
      <w:r w:rsidR="002C4014">
        <w:t xml:space="preserve">the </w:t>
      </w:r>
      <w:r>
        <w:t>client</w:t>
      </w:r>
      <w:r w:rsidR="005F79B6">
        <w:t>'</w:t>
      </w:r>
      <w:r>
        <w:t>s IP or port.</w:t>
      </w:r>
    </w:p>
    <w:p w14:paraId="64D543BB" w14:textId="77777777" w:rsidR="007B42CE" w:rsidRDefault="007B42CE" w:rsidP="004675B7">
      <w:pPr>
        <w:pStyle w:val="ListParagraph"/>
        <w:numPr>
          <w:ilvl w:val="0"/>
          <w:numId w:val="28"/>
        </w:numPr>
      </w:pPr>
      <w:r>
        <w:t>The client must initiate the connection.</w:t>
      </w:r>
    </w:p>
    <w:p w14:paraId="6494532B" w14:textId="572B6C02" w:rsidR="00B3421C" w:rsidRDefault="00B3421C" w:rsidP="00B3421C">
      <w:r>
        <w:t>To</w:t>
      </w:r>
      <w:r w:rsidR="004675B7">
        <w:t xml:space="preserve"> initiate a conversation</w:t>
      </w:r>
      <w:r>
        <w:t xml:space="preserve">, the client must know the </w:t>
      </w:r>
      <w:r w:rsidR="007E4020">
        <w:t>server's IP address</w:t>
      </w:r>
      <w:r>
        <w:t xml:space="preserve"> and the port number for the serv</w:t>
      </w:r>
      <w:r w:rsidR="007047A6">
        <w:t>er's service</w:t>
      </w:r>
      <w:r>
        <w:t>. Port numbers under 1024 are reserved for system software use. For example, Port # 23 is the telnet service</w:t>
      </w:r>
      <w:r w:rsidR="007E4020">
        <w:t>;</w:t>
      </w:r>
      <w:r>
        <w:t xml:space="preserve"> Port #80 is </w:t>
      </w:r>
      <w:r w:rsidR="007E4020">
        <w:t xml:space="preserve">the </w:t>
      </w:r>
      <w:r>
        <w:t>HTTP service</w:t>
      </w:r>
      <w:r w:rsidR="007E4020">
        <w:t>,</w:t>
      </w:r>
      <w:r>
        <w:t xml:space="preserve"> etc.</w:t>
      </w:r>
    </w:p>
    <w:p w14:paraId="29478A97" w14:textId="77777777" w:rsidR="00B3421C" w:rsidRDefault="00B3421C" w:rsidP="00AC7447">
      <w:pPr>
        <w:pStyle w:val="Heading2"/>
      </w:pPr>
      <w:r>
        <w:t>Sockets</w:t>
      </w:r>
    </w:p>
    <w:p w14:paraId="389C80E6" w14:textId="3554D0CF" w:rsidR="00AC7447" w:rsidRDefault="00B3421C" w:rsidP="00B3421C">
      <w:r>
        <w:t>TCP/IP connections between client</w:t>
      </w:r>
      <w:r w:rsidR="00C93A91">
        <w:t>s</w:t>
      </w:r>
      <w:r>
        <w:t xml:space="preserve"> and server</w:t>
      </w:r>
      <w:r w:rsidR="00C93A91">
        <w:t>s</w:t>
      </w:r>
      <w:r>
        <w:t xml:space="preserve"> use a software concept called </w:t>
      </w:r>
      <w:r w:rsidR="005F79B6">
        <w:t>"</w:t>
      </w:r>
      <w:r>
        <w:t>Socket</w:t>
      </w:r>
      <w:r w:rsidR="007047A6">
        <w:t>."</w:t>
      </w:r>
      <w:r>
        <w:t xml:space="preserve"> </w:t>
      </w:r>
      <w:r w:rsidR="00AC7447">
        <w:t>T</w:t>
      </w:r>
      <w:r w:rsidR="007047A6">
        <w:t>hink of sockets as telephone sets</w:t>
      </w:r>
      <w:r w:rsidR="00FA5F28">
        <w:t>;</w:t>
      </w:r>
      <w:r w:rsidR="007047A6">
        <w:t xml:space="preserve"> you need to </w:t>
      </w:r>
      <w:r w:rsidR="00FA5F28">
        <w:t>make</w:t>
      </w:r>
      <w:r w:rsidR="007047A6">
        <w:t xml:space="preserve"> a phone conversation to give you an analogy</w:t>
      </w:r>
      <w:r w:rsidR="00AC7447">
        <w:t>.</w:t>
      </w:r>
    </w:p>
    <w:p w14:paraId="6709BA50" w14:textId="2D0BD849" w:rsidR="00B3421C" w:rsidRDefault="00B3421C" w:rsidP="00B3421C">
      <w:r>
        <w:t>Initially</w:t>
      </w:r>
      <w:r w:rsidR="007047A6">
        <w:t>,</w:t>
      </w:r>
      <w:r>
        <w:t xml:space="preserve"> the </w:t>
      </w:r>
      <w:r w:rsidR="00FC7944">
        <w:t>s</w:t>
      </w:r>
      <w:r>
        <w:t xml:space="preserve">erver keeps listening for incoming requests at a </w:t>
      </w:r>
      <w:r w:rsidR="007047A6">
        <w:t>specific</w:t>
      </w:r>
      <w:r>
        <w:t xml:space="preserve"> port number using Socket. T</w:t>
      </w:r>
      <w:r w:rsidR="007047A6">
        <w:t>hen, t</w:t>
      </w:r>
      <w:r>
        <w:t>he client initiates a connection using another Socket. Then using the two sockets on two ends</w:t>
      </w:r>
      <w:r w:rsidR="005167DC">
        <w:t>,</w:t>
      </w:r>
      <w:r>
        <w:t xml:space="preserve"> they exchange data with each other.</w:t>
      </w:r>
    </w:p>
    <w:p w14:paraId="5F63BC32" w14:textId="77777777" w:rsidR="007E6BFA" w:rsidRDefault="007E6BFA" w:rsidP="007E6BFA">
      <w:pPr>
        <w:pStyle w:val="Heading2"/>
      </w:pPr>
      <w:r>
        <w:lastRenderedPageBreak/>
        <w:t>Risks with Sockets</w:t>
      </w:r>
    </w:p>
    <w:p w14:paraId="1037A761" w14:textId="0E6DF425" w:rsidR="009013E7" w:rsidRDefault="006F4549" w:rsidP="005B08FF">
      <w:r>
        <w:t>Socket connections are cool. What are some of the risks associated with socket connections?</w:t>
      </w:r>
      <w:r w:rsidR="009013E7">
        <w:t xml:space="preserve"> </w:t>
      </w:r>
      <w:r w:rsidR="00800EB4">
        <w:t>Well, h</w:t>
      </w:r>
      <w:r w:rsidR="005B08FF">
        <w:t xml:space="preserve">ackers </w:t>
      </w:r>
      <w:r w:rsidR="00800EB4">
        <w:t xml:space="preserve">often </w:t>
      </w:r>
      <w:r w:rsidR="005B08FF">
        <w:t xml:space="preserve">remotely hack using </w:t>
      </w:r>
      <w:r w:rsidR="005167DC">
        <w:t xml:space="preserve">a </w:t>
      </w:r>
      <w:r w:rsidR="005B08FF">
        <w:t xml:space="preserve">Socket connection. So, open ports on a machine </w:t>
      </w:r>
      <w:r w:rsidR="00004C4C">
        <w:t>are</w:t>
      </w:r>
      <w:r w:rsidR="005B08FF">
        <w:t xml:space="preserve"> inherently risky. </w:t>
      </w:r>
      <w:r w:rsidR="005167DC">
        <w:t>S</w:t>
      </w:r>
      <w:r w:rsidR="005B08FF">
        <w:t>ome of the known services run on known port</w:t>
      </w:r>
      <w:r w:rsidR="00800EB4">
        <w:t>s</w:t>
      </w:r>
      <w:r w:rsidR="005167DC">
        <w:t>;</w:t>
      </w:r>
      <w:r w:rsidR="00800EB4">
        <w:t xml:space="preserve"> therefore, </w:t>
      </w:r>
      <w:r w:rsidR="005167DC">
        <w:t xml:space="preserve">they </w:t>
      </w:r>
      <w:r w:rsidR="00800EB4">
        <w:t>are well known to hackers.</w:t>
      </w:r>
      <w:r w:rsidR="005B08FF">
        <w:t xml:space="preserve"> For example</w:t>
      </w:r>
      <w:r w:rsidR="00004C4C">
        <w:t>,</w:t>
      </w:r>
      <w:r w:rsidR="005B08FF">
        <w:t xml:space="preserve"> FTP service runs on port 21</w:t>
      </w:r>
      <w:r w:rsidR="005167DC">
        <w:t>;</w:t>
      </w:r>
      <w:r w:rsidR="005B08FF">
        <w:t xml:space="preserve"> Telnet service runs on port 23</w:t>
      </w:r>
      <w:r w:rsidR="005167DC">
        <w:t>;</w:t>
      </w:r>
      <w:r w:rsidR="005B08FF">
        <w:t xml:space="preserve"> HTTP service runs on port 80. </w:t>
      </w:r>
    </w:p>
    <w:p w14:paraId="421CFD38" w14:textId="084A5177" w:rsidR="005B08FF" w:rsidRDefault="009013E7" w:rsidP="005B08FF">
      <w:r>
        <w:t xml:space="preserve">Therefore, if you </w:t>
      </w:r>
      <w:r w:rsidR="006130A0">
        <w:t>run</w:t>
      </w:r>
      <w:r>
        <w:t xml:space="preserve"> any of these services on your machine, a hacker already knows your open ports</w:t>
      </w:r>
      <w:r w:rsidR="005B08FF">
        <w:t>.</w:t>
      </w:r>
      <w:r>
        <w:t xml:space="preserve"> Open ports themselves are not risky</w:t>
      </w:r>
      <w:r w:rsidR="006130A0">
        <w:t>;</w:t>
      </w:r>
      <w:r>
        <w:t xml:space="preserve"> t</w:t>
      </w:r>
      <w:r w:rsidR="005B08FF">
        <w:t>he risk comes from the known vulnerability of the services</w:t>
      </w:r>
      <w:r>
        <w:t xml:space="preserve"> you are running. </w:t>
      </w:r>
      <w:r w:rsidR="006130A0">
        <w:t>For example, s</w:t>
      </w:r>
      <w:r w:rsidR="005B08FF">
        <w:t xml:space="preserve">omeone </w:t>
      </w:r>
      <w:r>
        <w:t xml:space="preserve">might have </w:t>
      </w:r>
      <w:r w:rsidR="005B08FF">
        <w:t xml:space="preserve">misconfigured </w:t>
      </w:r>
      <w:r w:rsidR="00DE56DA">
        <w:t>a service</w:t>
      </w:r>
      <w:r w:rsidR="006130A0">
        <w:t>,</w:t>
      </w:r>
      <w:r w:rsidR="005B08FF">
        <w:t xml:space="preserve"> or</w:t>
      </w:r>
      <w:r>
        <w:t xml:space="preserve"> the service may have known security holes</w:t>
      </w:r>
      <w:r w:rsidR="005B08FF">
        <w:t xml:space="preserve">. There are many more factors that determine whether a port </w:t>
      </w:r>
      <w:r w:rsidR="00FE69FA">
        <w:t>and</w:t>
      </w:r>
      <w:r w:rsidR="005B08FF">
        <w:t xml:space="preserve"> the underlying service </w:t>
      </w:r>
      <w:r w:rsidR="006130A0">
        <w:t>are</w:t>
      </w:r>
      <w:r w:rsidR="005B08FF">
        <w:t xml:space="preserve"> safe. </w:t>
      </w:r>
    </w:p>
    <w:p w14:paraId="6D2B2409" w14:textId="51F5D915" w:rsidR="005B08FF" w:rsidRDefault="005B08FF" w:rsidP="005B08FF">
      <w:r>
        <w:t xml:space="preserve">The problem with ports is that there are too many of them. </w:t>
      </w:r>
      <w:r w:rsidR="00A46703">
        <w:t>For example, t</w:t>
      </w:r>
      <w:r>
        <w:t xml:space="preserve">here </w:t>
      </w:r>
      <w:r w:rsidR="008A484F">
        <w:t>are</w:t>
      </w:r>
      <w:r>
        <w:t xml:space="preserve"> a total of 65,535 TCP ports and another 65,535 UDP ports. </w:t>
      </w:r>
      <w:r w:rsidR="00A46703">
        <w:t>However,</w:t>
      </w:r>
      <w:r>
        <w:t xml:space="preserve"> most of these ports will be closed in any system, even</w:t>
      </w:r>
      <w:r w:rsidR="008A484F">
        <w:t xml:space="preserve"> if</w:t>
      </w:r>
      <w:r>
        <w:t xml:space="preserve"> a handful open could be very risky. For example, FTP servers, as useful </w:t>
      </w:r>
      <w:r w:rsidR="00A46703">
        <w:t>for file transfer, carry numerous vulnerabilities such as anonymous authentication capabilities and directory access,</w:t>
      </w:r>
      <w:r>
        <w:t xml:space="preserve"> making port 21 an ideal target. </w:t>
      </w:r>
      <w:r w:rsidR="00A46703">
        <w:t>Therefore, p</w:t>
      </w:r>
      <w:r>
        <w:t xml:space="preserve">rotocols like FTP, Telnet, HTTP that sends data in </w:t>
      </w:r>
      <w:r w:rsidR="00A46703">
        <w:t xml:space="preserve">the </w:t>
      </w:r>
      <w:r>
        <w:t>clear text should be avoided at all cost</w:t>
      </w:r>
      <w:r w:rsidR="00C2495B">
        <w:t xml:space="preserve"> to stop </w:t>
      </w:r>
      <w:r w:rsidR="00C2495B" w:rsidRPr="00C2495B">
        <w:rPr>
          <w:b/>
        </w:rPr>
        <w:t>man-in-the-middle</w:t>
      </w:r>
      <w:r w:rsidR="00C2495B">
        <w:t xml:space="preserve"> attack</w:t>
      </w:r>
      <w:r>
        <w:t>. Instead, their secured counterpart</w:t>
      </w:r>
      <w:r w:rsidR="008A484F">
        <w:t>s</w:t>
      </w:r>
      <w:r>
        <w:t xml:space="preserve"> like SFTP, </w:t>
      </w:r>
      <w:r w:rsidR="009013E7">
        <w:t xml:space="preserve">SSL, </w:t>
      </w:r>
      <w:r>
        <w:t>HTTPS</w:t>
      </w:r>
      <w:r w:rsidR="00A46703">
        <w:t>,</w:t>
      </w:r>
      <w:r>
        <w:t xml:space="preserve"> etc.</w:t>
      </w:r>
      <w:r w:rsidR="00A46703">
        <w:t>,</w:t>
      </w:r>
      <w:r>
        <w:t xml:space="preserve"> should be used.</w:t>
      </w:r>
    </w:p>
    <w:p w14:paraId="2B124D2E" w14:textId="77777777" w:rsidR="002C0035" w:rsidRDefault="002C0035" w:rsidP="002C0035">
      <w:pPr>
        <w:pStyle w:val="Heading2"/>
      </w:pPr>
      <w:r>
        <w:t>Nmap/</w:t>
      </w:r>
      <w:proofErr w:type="spellStart"/>
      <w:r>
        <w:t>Zenmap</w:t>
      </w:r>
      <w:proofErr w:type="spellEnd"/>
      <w:r>
        <w:t xml:space="preserve"> Tool</w:t>
      </w:r>
    </w:p>
    <w:p w14:paraId="7827A45D" w14:textId="03E90623" w:rsidR="009013E7" w:rsidRDefault="009013E7" w:rsidP="005B08FF">
      <w:r>
        <w:t>T</w:t>
      </w:r>
      <w:r w:rsidR="005B08FF">
        <w:t>o protect our computing devices f</w:t>
      </w:r>
      <w:r w:rsidR="00267267">
        <w:t>rom</w:t>
      </w:r>
      <w:r w:rsidR="005B08FF">
        <w:t xml:space="preserve"> unattended open port</w:t>
      </w:r>
      <w:r w:rsidR="00267267">
        <w:t>s</w:t>
      </w:r>
      <w:r w:rsidR="005B08FF">
        <w:t xml:space="preserve">, we need to </w:t>
      </w:r>
      <w:r w:rsidR="00FA5F28">
        <w:t>scan our machines using port scanning tools periodically</w:t>
      </w:r>
      <w:r w:rsidR="005B08FF">
        <w:t>. Nmap is a</w:t>
      </w:r>
      <w:r w:rsidR="00A46703">
        <w:t>n excellent</w:t>
      </w:r>
      <w:r w:rsidR="005B08FF">
        <w:t xml:space="preserve"> tool for this. It even comes with a graphical interface which is known as </w:t>
      </w:r>
      <w:proofErr w:type="spellStart"/>
      <w:r w:rsidR="005B08FF">
        <w:t>Zenmap</w:t>
      </w:r>
      <w:proofErr w:type="spellEnd"/>
      <w:r w:rsidR="005B08FF">
        <w:t xml:space="preserve">. </w:t>
      </w:r>
    </w:p>
    <w:p w14:paraId="23D98F01" w14:textId="1A0951D8" w:rsidR="005B08FF" w:rsidRDefault="009013E7" w:rsidP="005B08FF">
      <w:r>
        <w:t>Let</w:t>
      </w:r>
      <w:r w:rsidR="005F79B6">
        <w:t>'</w:t>
      </w:r>
      <w:r>
        <w:t xml:space="preserve">s </w:t>
      </w:r>
      <w:r w:rsidR="005B08FF">
        <w:t xml:space="preserve">download </w:t>
      </w:r>
      <w:r>
        <w:t xml:space="preserve">Nmap and run it. </w:t>
      </w:r>
      <w:r w:rsidR="00A46703">
        <w:t>First, l</w:t>
      </w:r>
      <w:r>
        <w:t>et</w:t>
      </w:r>
      <w:r w:rsidR="005F79B6">
        <w:t>'</w:t>
      </w:r>
      <w:r>
        <w:t xml:space="preserve">s enter </w:t>
      </w:r>
      <w:r w:rsidR="005F79B6">
        <w:t>'</w:t>
      </w:r>
      <w:r>
        <w:t>localhost</w:t>
      </w:r>
      <w:r w:rsidR="005F79B6">
        <w:t>'</w:t>
      </w:r>
      <w:r>
        <w:t xml:space="preserve"> (means </w:t>
      </w:r>
      <w:r w:rsidR="005F79B6">
        <w:t>'</w:t>
      </w:r>
      <w:r>
        <w:t>this machine</w:t>
      </w:r>
      <w:r w:rsidR="00146E7C">
        <w:t>,'</w:t>
      </w:r>
      <w:r w:rsidR="00B1477D">
        <w:t xml:space="preserve"> also IP Address: 127.0.0.1 </w:t>
      </w:r>
      <w:r w:rsidR="00160E35">
        <w:t>also</w:t>
      </w:r>
      <w:r w:rsidR="00B1477D">
        <w:t xml:space="preserve"> means </w:t>
      </w:r>
      <w:r w:rsidR="005F79B6">
        <w:t>'</w:t>
      </w:r>
      <w:r w:rsidR="00B1477D">
        <w:t>this machine</w:t>
      </w:r>
      <w:r w:rsidR="005F79B6">
        <w:t>'</w:t>
      </w:r>
      <w:r>
        <w:t>) as target and hit scan.</w:t>
      </w:r>
    </w:p>
    <w:p w14:paraId="6C4FDFB8" w14:textId="77777777" w:rsidR="009013E7" w:rsidRDefault="009013E7" w:rsidP="005B08FF">
      <w:r>
        <w:t>How many ports are open?</w:t>
      </w:r>
    </w:p>
    <w:p w14:paraId="2DBE01B4" w14:textId="6FD451D0" w:rsidR="00A60B80" w:rsidRDefault="00A60B80" w:rsidP="005B08FF">
      <w:r>
        <w:lastRenderedPageBreak/>
        <w:t xml:space="preserve">By the way, Nmap and </w:t>
      </w:r>
      <w:proofErr w:type="spellStart"/>
      <w:r>
        <w:t>ZenMap</w:t>
      </w:r>
      <w:proofErr w:type="spellEnd"/>
      <w:r>
        <w:t xml:space="preserve"> can be used to find open ports on any machine </w:t>
      </w:r>
      <w:r w:rsidR="00807D69">
        <w:t>if</w:t>
      </w:r>
      <w:r>
        <w:t xml:space="preserve"> you know the </w:t>
      </w:r>
      <w:r w:rsidR="00146E7C">
        <w:t>machine's IP address</w:t>
      </w:r>
      <w:r>
        <w:t>.</w:t>
      </w:r>
    </w:p>
    <w:p w14:paraId="6D541FAB" w14:textId="77777777" w:rsidR="00B3421C" w:rsidRDefault="00B3421C" w:rsidP="008510C4">
      <w:pPr>
        <w:pStyle w:val="Heading2"/>
      </w:pPr>
      <w:r>
        <w:t>Netstat command</w:t>
      </w:r>
    </w:p>
    <w:p w14:paraId="4F4FD5B0" w14:textId="275BE760" w:rsidR="00C849CC" w:rsidRDefault="00C849CC" w:rsidP="00B3421C">
      <w:r>
        <w:t xml:space="preserve">Nmap will only show open ports on </w:t>
      </w:r>
      <w:r w:rsidR="00B2580F">
        <w:t>a</w:t>
      </w:r>
      <w:r>
        <w:t xml:space="preserve"> machine</w:t>
      </w:r>
      <w:r w:rsidR="00B2580F">
        <w:t xml:space="preserve"> listening for </w:t>
      </w:r>
      <w:r w:rsidR="002701D5">
        <w:t>incoming connection</w:t>
      </w:r>
      <w:r w:rsidR="00855C02">
        <w:t>s.</w:t>
      </w:r>
      <w:r>
        <w:t xml:space="preserve"> In other words, it helps you to protect </w:t>
      </w:r>
      <w:r w:rsidR="00146E7C">
        <w:t xml:space="preserve">yourself </w:t>
      </w:r>
      <w:r>
        <w:t xml:space="preserve">from </w:t>
      </w:r>
      <w:r w:rsidR="00855C02">
        <w:t xml:space="preserve">an </w:t>
      </w:r>
      <w:r>
        <w:t xml:space="preserve">attack. But what about </w:t>
      </w:r>
      <w:r w:rsidR="00E82CAF">
        <w:t>attack</w:t>
      </w:r>
      <w:r w:rsidR="00052DF3">
        <w:t>s from inside</w:t>
      </w:r>
      <w:r>
        <w:t>? How do you know if you</w:t>
      </w:r>
      <w:r w:rsidR="00301A71">
        <w:t>r</w:t>
      </w:r>
      <w:r>
        <w:t xml:space="preserve"> machine is connecting to an </w:t>
      </w:r>
      <w:r w:rsidR="00052DF3">
        <w:t>external</w:t>
      </w:r>
      <w:r>
        <w:t xml:space="preserve"> </w:t>
      </w:r>
      <w:r w:rsidR="00052DF3">
        <w:t>devic</w:t>
      </w:r>
      <w:r>
        <w:t>e or not? Well, we have a tool for that – Netstat.</w:t>
      </w:r>
    </w:p>
    <w:p w14:paraId="44C59070" w14:textId="596A7D4E" w:rsidR="00B3421C" w:rsidRDefault="00B3421C" w:rsidP="00B3421C">
      <w:r>
        <w:t xml:space="preserve">Netstat Stands for Network </w:t>
      </w:r>
      <w:r w:rsidR="008510C4">
        <w:t>Statistics</w:t>
      </w:r>
      <w:r>
        <w:t xml:space="preserve">. </w:t>
      </w:r>
      <w:r w:rsidR="008510C4">
        <w:t>It s</w:t>
      </w:r>
      <w:r>
        <w:t xml:space="preserve">hows </w:t>
      </w:r>
      <w:r w:rsidR="00052DF3">
        <w:t xml:space="preserve">the </w:t>
      </w:r>
      <w:r>
        <w:t>connection</w:t>
      </w:r>
      <w:r w:rsidR="00052DF3">
        <w:t>s</w:t>
      </w:r>
      <w:r>
        <w:t xml:space="preserve"> to and from your computer and ports used </w:t>
      </w:r>
      <w:r w:rsidR="008510C4">
        <w:t xml:space="preserve">by your computer </w:t>
      </w:r>
      <w:r>
        <w:t xml:space="preserve">to </w:t>
      </w:r>
      <w:r w:rsidR="00052DF3">
        <w:t>make</w:t>
      </w:r>
      <w:r>
        <w:t xml:space="preserve"> these connections.</w:t>
      </w:r>
    </w:p>
    <w:p w14:paraId="6A42E7CF" w14:textId="0C07BD9F" w:rsidR="008510C4" w:rsidRDefault="008510C4" w:rsidP="00B3421C">
      <w:r>
        <w:t>Go to your command</w:t>
      </w:r>
      <w:r w:rsidR="00801405">
        <w:t>/terminal</w:t>
      </w:r>
      <w:r>
        <w:t xml:space="preserve"> prompt and type:</w:t>
      </w:r>
    </w:p>
    <w:p w14:paraId="23C3E936" w14:textId="77777777" w:rsidR="00B3421C" w:rsidRDefault="00B3421C" w:rsidP="00B3421C">
      <w:r>
        <w:t>netstat -a</w:t>
      </w:r>
    </w:p>
    <w:p w14:paraId="2DD67D82" w14:textId="73F12E08" w:rsidR="00B3421C" w:rsidRDefault="00B3421C" w:rsidP="00B3421C">
      <w:r>
        <w:t xml:space="preserve">You should see all the connections </w:t>
      </w:r>
      <w:r w:rsidR="00AD2D26">
        <w:t>made by your computer and the</w:t>
      </w:r>
      <w:r>
        <w:t xml:space="preserve"> ports used for these connection</w:t>
      </w:r>
      <w:r w:rsidR="008510C4">
        <w:t>s</w:t>
      </w:r>
      <w:r>
        <w:t>.</w:t>
      </w:r>
    </w:p>
    <w:p w14:paraId="1899A33E" w14:textId="42A89E47" w:rsidR="00B3421C" w:rsidRDefault="00B3421C" w:rsidP="00B3421C">
      <w:r>
        <w:t xml:space="preserve">If you have administrative </w:t>
      </w:r>
      <w:r w:rsidR="000B3EA3">
        <w:t>privilege</w:t>
      </w:r>
      <w:r w:rsidR="00855C02">
        <w:t>s</w:t>
      </w:r>
      <w:r>
        <w:t xml:space="preserve"> on your machine, search for </w:t>
      </w:r>
      <w:r w:rsidR="005F79B6">
        <w:t>"</w:t>
      </w:r>
      <w:proofErr w:type="spellStart"/>
      <w:r>
        <w:t>cmd</w:t>
      </w:r>
      <w:proofErr w:type="spellEnd"/>
      <w:r w:rsidR="005F79B6">
        <w:t>"</w:t>
      </w:r>
      <w:r>
        <w:t xml:space="preserve"> again and right</w:t>
      </w:r>
      <w:r w:rsidR="00AD2D26">
        <w:t>-</w:t>
      </w:r>
      <w:r>
        <w:t>cl</w:t>
      </w:r>
      <w:r w:rsidR="00E66FCD">
        <w:t>i</w:t>
      </w:r>
      <w:r>
        <w:t xml:space="preserve">ck on </w:t>
      </w:r>
      <w:r w:rsidR="005F79B6">
        <w:t>"</w:t>
      </w:r>
      <w:r>
        <w:t>Command Prompt</w:t>
      </w:r>
      <w:r w:rsidR="00AD2D26">
        <w:t>,</w:t>
      </w:r>
      <w:r w:rsidR="005F79B6">
        <w:t>"</w:t>
      </w:r>
      <w:r>
        <w:t xml:space="preserve"> and select </w:t>
      </w:r>
      <w:r w:rsidR="00E66FCD">
        <w:t xml:space="preserve">the </w:t>
      </w:r>
      <w:r w:rsidR="005F79B6">
        <w:t>"</w:t>
      </w:r>
      <w:r>
        <w:t>run as administrator</w:t>
      </w:r>
      <w:r w:rsidR="005F79B6">
        <w:t>"</w:t>
      </w:r>
      <w:r>
        <w:t xml:space="preserve"> option. It will probably ask for your confirmation</w:t>
      </w:r>
      <w:r w:rsidR="00AD2D26">
        <w:t>,</w:t>
      </w:r>
      <w:r>
        <w:t xml:space="preserve"> so confirm.</w:t>
      </w:r>
    </w:p>
    <w:p w14:paraId="59185225" w14:textId="59CCD8C4" w:rsidR="000B3EA3" w:rsidRDefault="00B3421C" w:rsidP="00B3421C">
      <w:r>
        <w:t>Now on this command prompt</w:t>
      </w:r>
      <w:r w:rsidR="00AD2D26">
        <w:t>,</w:t>
      </w:r>
      <w:r>
        <w:t xml:space="preserve"> type: </w:t>
      </w:r>
    </w:p>
    <w:p w14:paraId="1514405E" w14:textId="77777777" w:rsidR="00B3421C" w:rsidRDefault="00B3421C" w:rsidP="00B3421C">
      <w:r>
        <w:t>netstat -b</w:t>
      </w:r>
    </w:p>
    <w:p w14:paraId="44F61158" w14:textId="77777777" w:rsidR="00B3421C" w:rsidRDefault="00B3421C" w:rsidP="00B3421C">
      <w:r>
        <w:t>It will show you the executables that made these connections. This is much more informative than netstat – a.</w:t>
      </w:r>
    </w:p>
    <w:p w14:paraId="031CD7D3" w14:textId="5B0EE4B7" w:rsidR="000A1B5F" w:rsidRDefault="000A1B5F" w:rsidP="000A1B5F">
      <w:pPr>
        <w:pStyle w:val="Heading2"/>
      </w:pPr>
      <w:r>
        <w:lastRenderedPageBreak/>
        <w:t>Data Flow</w:t>
      </w:r>
    </w:p>
    <w:p w14:paraId="53BFE1F0" w14:textId="6E218BFE" w:rsidR="000A1B5F" w:rsidRDefault="000A1B5F" w:rsidP="000A1B5F">
      <w:r>
        <w:t>Let</w:t>
      </w:r>
      <w:r w:rsidR="005F7F5C">
        <w:t>'</w:t>
      </w:r>
      <w:r>
        <w:t xml:space="preserve">s </w:t>
      </w:r>
      <w:proofErr w:type="gramStart"/>
      <w:r>
        <w:t>take a look</w:t>
      </w:r>
      <w:proofErr w:type="gramEnd"/>
      <w:r>
        <w:t xml:space="preserve"> at the data flow from a client application to a server application using TCP/IP protocol:</w:t>
      </w:r>
    </w:p>
    <w:p w14:paraId="656932D2" w14:textId="31E0D171" w:rsidR="000A1B5F" w:rsidRDefault="001D3373" w:rsidP="000A1B5F">
      <w:r>
        <w:object w:dxaOrig="13546" w:dyaOrig="16591" w14:anchorId="706C40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508.95pt" o:ole="">
            <v:imagedata r:id="rId13" o:title=""/>
          </v:shape>
          <o:OLEObject Type="Embed" ProgID="Visio.Drawing.15" ShapeID="_x0000_i1025" DrawAspect="Content" ObjectID="_1691187314" r:id="rId14"/>
        </w:object>
      </w:r>
    </w:p>
    <w:p w14:paraId="18CF9B38" w14:textId="7487690C" w:rsidR="00D85891" w:rsidRDefault="00D85891" w:rsidP="000A1B5F">
      <w:r>
        <w:lastRenderedPageBreak/>
        <w:t xml:space="preserve">The client application starts with raw data and </w:t>
      </w:r>
      <w:r w:rsidR="00A90233">
        <w:t xml:space="preserve">sends it down </w:t>
      </w:r>
      <w:r>
        <w:t xml:space="preserve">to the TCP layer. </w:t>
      </w:r>
      <w:bookmarkStart w:id="1" w:name="_GoBack"/>
      <w:bookmarkEnd w:id="1"/>
      <w:r w:rsidR="00C85008">
        <w:t>Next, t</w:t>
      </w:r>
      <w:r>
        <w:t xml:space="preserve">he TCP layer adds source and destination port numbers and sends it down to </w:t>
      </w:r>
      <w:r w:rsidR="00A90233">
        <w:t xml:space="preserve">the </w:t>
      </w:r>
      <w:r>
        <w:t>IP layer</w:t>
      </w:r>
      <w:r w:rsidR="00AB3ACA">
        <w:t xml:space="preserve">. </w:t>
      </w:r>
      <w:r w:rsidR="00A90233">
        <w:t>Next, t</w:t>
      </w:r>
      <w:r w:rsidR="00AB3ACA">
        <w:t xml:space="preserve">he IP layer adds source and destination IP addresses and </w:t>
      </w:r>
      <w:r w:rsidR="00E32C7D">
        <w:t xml:space="preserve">hands it off to the Ethernet (or Wireless) layer. </w:t>
      </w:r>
      <w:r w:rsidR="00A90233">
        <w:t>Next, t</w:t>
      </w:r>
      <w:r w:rsidR="00E32C7D">
        <w:t xml:space="preserve">he Ethernet </w:t>
      </w:r>
      <w:r w:rsidR="003F16A0">
        <w:t xml:space="preserve">layer adds </w:t>
      </w:r>
      <w:r w:rsidR="00A90233">
        <w:t xml:space="preserve">an </w:t>
      </w:r>
      <w:r w:rsidR="003F16A0">
        <w:t xml:space="preserve">ethernet header and footer and finally hands it off </w:t>
      </w:r>
      <w:r w:rsidR="00A90233">
        <w:t xml:space="preserve">to </w:t>
      </w:r>
      <w:r w:rsidR="003F16A0">
        <w:t>the physical layer. The p</w:t>
      </w:r>
      <w:r w:rsidR="00746A2C">
        <w:t>hysical layer then sends the data to the server</w:t>
      </w:r>
      <w:r w:rsidR="005F7F5C">
        <w:t>'</w:t>
      </w:r>
      <w:r w:rsidR="00746A2C">
        <w:t>s physical layer.</w:t>
      </w:r>
    </w:p>
    <w:p w14:paraId="5DF4C526" w14:textId="234807AE" w:rsidR="00746A2C" w:rsidRDefault="00746A2C" w:rsidP="000A1B5F">
      <w:r>
        <w:t>On the ser</w:t>
      </w:r>
      <w:r w:rsidR="00A90233">
        <w:t>v</w:t>
      </w:r>
      <w:r>
        <w:t>er</w:t>
      </w:r>
      <w:r w:rsidR="00A90233">
        <w:t>-</w:t>
      </w:r>
      <w:r>
        <w:t>side, the opp</w:t>
      </w:r>
      <w:r w:rsidR="00A90233">
        <w:t>o</w:t>
      </w:r>
      <w:r w:rsidR="005F7F5C">
        <w:t xml:space="preserve">site happens. Each layer strips off its header (and trailer, if any) and sends it </w:t>
      </w:r>
      <w:r w:rsidR="00A90233">
        <w:t xml:space="preserve">up to </w:t>
      </w:r>
      <w:r w:rsidR="005F7F5C">
        <w:t>the next layer until the raw data appears on the server's application layer.</w:t>
      </w:r>
    </w:p>
    <w:p w14:paraId="2F04237A" w14:textId="49AACA44" w:rsidR="00B3421C" w:rsidRDefault="00B3421C" w:rsidP="00D82731">
      <w:pPr>
        <w:pStyle w:val="Heading2"/>
      </w:pPr>
      <w:r>
        <w:t>Networking Devices</w:t>
      </w:r>
      <w:r w:rsidR="00D215A7">
        <w:t xml:space="preserve"> and </w:t>
      </w:r>
      <w:r w:rsidR="00F52765">
        <w:t>Security</w:t>
      </w:r>
    </w:p>
    <w:p w14:paraId="4CD1D63D" w14:textId="25BDE6ED" w:rsidR="00B3421C" w:rsidRDefault="00B3421C" w:rsidP="00B3421C">
      <w:r>
        <w:t xml:space="preserve">Switches, routers, and firewalls are electronic devices used to build data networks. They serve as essential components of the </w:t>
      </w:r>
      <w:r w:rsidR="006F559D">
        <w:t>i</w:t>
      </w:r>
      <w:r>
        <w:t xml:space="preserve">nternet, </w:t>
      </w:r>
      <w:r w:rsidR="002A0D22">
        <w:t>moving</w:t>
      </w:r>
      <w:r>
        <w:t xml:space="preserve"> information rapidly from one computer to the next. In many commercial networks, a separate piece of hardware handles each of these functions. </w:t>
      </w:r>
      <w:r w:rsidR="00AD2D26">
        <w:t>However, f</w:t>
      </w:r>
      <w:r>
        <w:t>or small office/home office use, the switch, router, and firewall are typically combined into one convenient, low-cost unit.</w:t>
      </w:r>
    </w:p>
    <w:p w14:paraId="2914B09D" w14:textId="77777777" w:rsidR="00A36000" w:rsidRDefault="00B3421C" w:rsidP="00B3421C">
      <w:r w:rsidRPr="00180ECB">
        <w:rPr>
          <w:b/>
        </w:rPr>
        <w:t>Switch</w:t>
      </w:r>
      <w:r>
        <w:t xml:space="preserve">: A switch, which can handle dozens of simultaneous connections, serves as a central point through which computers on a local network communicate with each other. </w:t>
      </w:r>
    </w:p>
    <w:p w14:paraId="19C83155" w14:textId="77777777" w:rsidR="00A36000" w:rsidRDefault="00A36000" w:rsidP="00B3421C">
      <w:r>
        <w:rPr>
          <w:noProof/>
        </w:rPr>
        <w:drawing>
          <wp:inline distT="0" distB="0" distL="0" distR="0" wp14:anchorId="427520EE" wp14:editId="227D19BD">
            <wp:extent cx="648652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6525" cy="1924050"/>
                    </a:xfrm>
                    <a:prstGeom prst="rect">
                      <a:avLst/>
                    </a:prstGeom>
                    <a:noFill/>
                    <a:ln>
                      <a:noFill/>
                    </a:ln>
                  </pic:spPr>
                </pic:pic>
              </a:graphicData>
            </a:graphic>
          </wp:inline>
        </w:drawing>
      </w:r>
    </w:p>
    <w:p w14:paraId="3019497F" w14:textId="77777777" w:rsidR="00B3421C" w:rsidRDefault="00B3421C" w:rsidP="00B3421C">
      <w:r>
        <w:t>However, a switch cannot connect one network to another. For example, it cannot connect your office computers to the internet.</w:t>
      </w:r>
    </w:p>
    <w:p w14:paraId="552548C7" w14:textId="77777777" w:rsidR="00B3421C" w:rsidRDefault="00B3421C" w:rsidP="00B3421C">
      <w:r w:rsidRPr="00180ECB">
        <w:rPr>
          <w:b/>
        </w:rPr>
        <w:lastRenderedPageBreak/>
        <w:t>Router</w:t>
      </w:r>
      <w:r>
        <w:t xml:space="preserve">: A router connects two separate networks, allowing information to route from one to the other. For example, it connects your local area network to the internet. </w:t>
      </w:r>
    </w:p>
    <w:p w14:paraId="1265EA9D" w14:textId="77777777" w:rsidR="00A36000" w:rsidRDefault="00A36000" w:rsidP="00B3421C">
      <w:r>
        <w:rPr>
          <w:noProof/>
        </w:rPr>
        <w:drawing>
          <wp:inline distT="0" distB="0" distL="0" distR="0" wp14:anchorId="3E1B39C1" wp14:editId="358374A9">
            <wp:extent cx="3105150" cy="194242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8100" cy="1956785"/>
                    </a:xfrm>
                    <a:prstGeom prst="rect">
                      <a:avLst/>
                    </a:prstGeom>
                    <a:noFill/>
                    <a:ln>
                      <a:noFill/>
                    </a:ln>
                  </pic:spPr>
                </pic:pic>
              </a:graphicData>
            </a:graphic>
          </wp:inline>
        </w:drawing>
      </w:r>
    </w:p>
    <w:p w14:paraId="6AE64739" w14:textId="0708B905" w:rsidR="00A36000" w:rsidRDefault="00A36000" w:rsidP="00B3421C">
      <w:r>
        <w:t>We are all familiar with Wi-Fi routers that connect our home computers with the internet.</w:t>
      </w:r>
      <w:r w:rsidR="00172046">
        <w:t xml:space="preserve"> By the way, your home router also works as your switch.</w:t>
      </w:r>
    </w:p>
    <w:p w14:paraId="1536D44C" w14:textId="64F07C5A" w:rsidR="00862334" w:rsidRDefault="00862334" w:rsidP="00862334">
      <w:pPr>
        <w:pStyle w:val="Heading2"/>
      </w:pPr>
      <w:r>
        <w:t>Data Flow</w:t>
      </w:r>
    </w:p>
    <w:p w14:paraId="74AE9C27" w14:textId="50877A8B" w:rsidR="000757D7" w:rsidRDefault="00971761" w:rsidP="00B3421C">
      <w:r>
        <w:t>Let</w:t>
      </w:r>
      <w:r w:rsidR="00A00583">
        <w:t>'</w:t>
      </w:r>
      <w:r>
        <w:t>s imag</w:t>
      </w:r>
      <w:r w:rsidR="00A00583">
        <w:t>in</w:t>
      </w:r>
      <w:r>
        <w:t>e I am in my office</w:t>
      </w:r>
      <w:r w:rsidR="00A00583">
        <w:t>,</w:t>
      </w:r>
      <w:r>
        <w:t xml:space="preserve"> and I decided to </w:t>
      </w:r>
      <w:r w:rsidR="002D7EA7">
        <w:t xml:space="preserve">do a </w:t>
      </w:r>
      <w:r w:rsidR="005049F9">
        <w:t>Google</w:t>
      </w:r>
      <w:r w:rsidR="002D7EA7">
        <w:t xml:space="preserve"> search on my browser. How would the data flow from my machine to </w:t>
      </w:r>
      <w:r w:rsidR="005049F9">
        <w:t>Google</w:t>
      </w:r>
      <w:r w:rsidR="00A00583">
        <w:t>'</w:t>
      </w:r>
      <w:r w:rsidR="005049F9">
        <w:t xml:space="preserve">s server? Here is a picture </w:t>
      </w:r>
      <w:proofErr w:type="gramStart"/>
      <w:r w:rsidR="005049F9">
        <w:t>of  such</w:t>
      </w:r>
      <w:proofErr w:type="gramEnd"/>
      <w:r w:rsidR="005049F9">
        <w:t xml:space="preserve"> flow:</w:t>
      </w:r>
    </w:p>
    <w:p w14:paraId="41022EA9" w14:textId="0A3318D3" w:rsidR="005049F9" w:rsidRDefault="00A00583" w:rsidP="00B3421C">
      <w:r>
        <w:object w:dxaOrig="11386" w:dyaOrig="5445" w14:anchorId="2D2E371D">
          <v:shape id="_x0000_i1026" type="#_x0000_t75" style="width:510.9pt;height:244.6pt" o:ole="">
            <v:imagedata r:id="rId17" o:title=""/>
          </v:shape>
          <o:OLEObject Type="Embed" ProgID="Visio.Drawing.15" ShapeID="_x0000_i1026" DrawAspect="Content" ObjectID="_1691187315" r:id="rId18"/>
        </w:object>
      </w:r>
    </w:p>
    <w:p w14:paraId="654BFED0" w14:textId="4F608960" w:rsidR="00D55AB1" w:rsidRDefault="00D55AB1" w:rsidP="00B3421C">
      <w:r>
        <w:t>My machine M</w:t>
      </w:r>
      <w:r w:rsidRPr="00D55AB1">
        <w:rPr>
          <w:vertAlign w:val="subscript"/>
        </w:rPr>
        <w:t>pc_1</w:t>
      </w:r>
      <w:r>
        <w:t xml:space="preserve"> </w:t>
      </w:r>
      <w:r w:rsidR="00825886">
        <w:t>is connected to my office's switch</w:t>
      </w:r>
      <w:r w:rsidR="008F765E">
        <w:t>, which, in turn, is connected to a DNS and a router.</w:t>
      </w:r>
      <w:r w:rsidR="00A778FE">
        <w:t xml:space="preserve"> First, my machine will look up Google's IP using DNS. Then my machine will send packets to the switch. </w:t>
      </w:r>
      <w:r w:rsidR="00E93755">
        <w:t>The</w:t>
      </w:r>
      <w:r w:rsidR="00A4419F">
        <w:t>n</w:t>
      </w:r>
      <w:r w:rsidR="00E93755">
        <w:t>, t</w:t>
      </w:r>
      <w:r w:rsidR="00A778FE">
        <w:t xml:space="preserve">he switch will forward these packets to </w:t>
      </w:r>
      <w:r w:rsidR="00A4419F">
        <w:t>my office</w:t>
      </w:r>
      <w:r w:rsidR="00054A97">
        <w:t>'</w:t>
      </w:r>
      <w:r w:rsidR="00A4419F">
        <w:t>s</w:t>
      </w:r>
      <w:r w:rsidR="00A778FE">
        <w:t xml:space="preserve"> router.</w:t>
      </w:r>
      <w:r w:rsidR="00A4419F">
        <w:t xml:space="preserve"> These routers are interconnected</w:t>
      </w:r>
      <w:r w:rsidR="00054A97">
        <w:t>,</w:t>
      </w:r>
      <w:r w:rsidR="00A4419F">
        <w:t xml:space="preserve"> a</w:t>
      </w:r>
      <w:r w:rsidR="00054A97">
        <w:t>nd finally</w:t>
      </w:r>
      <w:r w:rsidR="00172D94">
        <w:t>,</w:t>
      </w:r>
      <w:r w:rsidR="00054A97">
        <w:t xml:space="preserve"> the packets will arrive at Google's router. </w:t>
      </w:r>
      <w:r w:rsidR="00172D94">
        <w:t>Google's router will then forward the packet</w:t>
      </w:r>
      <w:r w:rsidR="004F50A8">
        <w:t>s</w:t>
      </w:r>
      <w:r w:rsidR="00172D94">
        <w:t xml:space="preserve"> to the switch that delivers the packets to the server.</w:t>
      </w:r>
      <w:r w:rsidR="00A778FE">
        <w:t xml:space="preserve"> </w:t>
      </w:r>
      <w:r w:rsidR="008F765E">
        <w:t xml:space="preserve"> </w:t>
      </w:r>
    </w:p>
    <w:p w14:paraId="45830037" w14:textId="6C0C2F33" w:rsidR="004F50A8" w:rsidRDefault="004F50A8" w:rsidP="00B3421C">
      <w:r>
        <w:t>Let</w:t>
      </w:r>
      <w:r w:rsidR="00DA57FF">
        <w:t>'</w:t>
      </w:r>
      <w:r>
        <w:t xml:space="preserve">s now imagine </w:t>
      </w:r>
      <w:r w:rsidR="00722EE8">
        <w:t>I am at home doing the same thing. I don</w:t>
      </w:r>
      <w:r w:rsidR="00DA57FF">
        <w:t>'</w:t>
      </w:r>
      <w:r w:rsidR="00722EE8">
        <w:t xml:space="preserve">t have </w:t>
      </w:r>
      <w:r w:rsidR="00DA57FF">
        <w:t xml:space="preserve">a </w:t>
      </w:r>
      <w:r w:rsidR="00722EE8">
        <w:t>separate router</w:t>
      </w:r>
      <w:r w:rsidR="00DA57FF">
        <w:t>, switch, and DNS. They are all bundled in one unit. Here is what the picture looks like:</w:t>
      </w:r>
    </w:p>
    <w:p w14:paraId="17BAF3A6" w14:textId="154D4EE8" w:rsidR="00DA57FF" w:rsidRDefault="00DA57FF" w:rsidP="00B3421C">
      <w:r>
        <w:object w:dxaOrig="11161" w:dyaOrig="5310" w14:anchorId="60789459">
          <v:shape id="_x0000_i1027" type="#_x0000_t75" style="width:510.9pt;height:243.6pt" o:ole="">
            <v:imagedata r:id="rId19" o:title=""/>
          </v:shape>
          <o:OLEObject Type="Embed" ProgID="Visio.Drawing.15" ShapeID="_x0000_i1027" DrawAspect="Content" ObjectID="_1691187316" r:id="rId20"/>
        </w:object>
      </w:r>
    </w:p>
    <w:p w14:paraId="4752AE20" w14:textId="65E1ECE0" w:rsidR="000757D7" w:rsidRDefault="000757D7" w:rsidP="000757D7">
      <w:pPr>
        <w:pStyle w:val="Heading2"/>
      </w:pPr>
      <w:r>
        <w:t>Network Security</w:t>
      </w:r>
    </w:p>
    <w:p w14:paraId="1F474CC5" w14:textId="5425BAF0" w:rsidR="00B3421C" w:rsidRDefault="00B3421C" w:rsidP="00B3421C">
      <w:r w:rsidRPr="00180ECB">
        <w:rPr>
          <w:b/>
        </w:rPr>
        <w:t>Firewall</w:t>
      </w:r>
      <w:r>
        <w:t xml:space="preserve">: A network firewall is a security device that </w:t>
      </w:r>
      <w:r w:rsidR="004D01BC">
        <w:t>creates</w:t>
      </w:r>
      <w:r>
        <w:t xml:space="preserve"> a barrier between a local network and the </w:t>
      </w:r>
      <w:r w:rsidR="006F559D">
        <w:t>i</w:t>
      </w:r>
      <w:r>
        <w:t xml:space="preserve">nternet. The firewall acts as a filter, allowing or restricting data traffic between the network it protects and other networks. Firewalls </w:t>
      </w:r>
      <w:r w:rsidR="004D01BC">
        <w:t>will enable</w:t>
      </w:r>
      <w:r w:rsidR="00590E09">
        <w:t xml:space="preserve"> you to deploy</w:t>
      </w:r>
      <w:r>
        <w:t xml:space="preserve"> blocking rules, such as by IP address</w:t>
      </w:r>
      <w:r w:rsidR="00C418CC">
        <w:t>es</w:t>
      </w:r>
      <w:r>
        <w:t>, by protocol</w:t>
      </w:r>
      <w:r w:rsidR="00C418CC">
        <w:t>s</w:t>
      </w:r>
      <w:r>
        <w:t xml:space="preserve"> (TCP, UDP, ICMP), by port</w:t>
      </w:r>
      <w:r w:rsidR="00C418CC">
        <w:t>s</w:t>
      </w:r>
      <w:r>
        <w:t>, or for software applications and services.</w:t>
      </w:r>
    </w:p>
    <w:p w14:paraId="0D58ED2C" w14:textId="77777777" w:rsidR="003E7523" w:rsidRDefault="003E7523" w:rsidP="00B3421C">
      <w:pPr>
        <w:rPr>
          <w:b/>
        </w:rPr>
      </w:pPr>
    </w:p>
    <w:p w14:paraId="278F6F07" w14:textId="77777777" w:rsidR="003E7523" w:rsidRDefault="003E7523" w:rsidP="00B3421C">
      <w:pPr>
        <w:rPr>
          <w:b/>
        </w:rPr>
      </w:pPr>
      <w:r>
        <w:rPr>
          <w:noProof/>
        </w:rPr>
        <w:drawing>
          <wp:inline distT="0" distB="0" distL="0" distR="0" wp14:anchorId="5588942E" wp14:editId="73A99E45">
            <wp:extent cx="5943600" cy="175768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14:paraId="44A3224E" w14:textId="7597F55F" w:rsidR="003E7523" w:rsidRPr="003E7523" w:rsidRDefault="003E7523" w:rsidP="00B3421C">
      <w:r>
        <w:lastRenderedPageBreak/>
        <w:t>For example, your firewall might have a rule that allows all connections to port 443 (</w:t>
      </w:r>
      <w:r w:rsidR="004D01BC">
        <w:t>HTTPS</w:t>
      </w:r>
      <w:r>
        <w:t xml:space="preserve"> port) but no connection to port 80 (</w:t>
      </w:r>
      <w:r w:rsidR="004D01BC">
        <w:t>HTTP</w:t>
      </w:r>
      <w:r>
        <w:t xml:space="preserve"> port). Another example of </w:t>
      </w:r>
      <w:r w:rsidR="00E20D7D">
        <w:t xml:space="preserve">a </w:t>
      </w:r>
      <w:r>
        <w:t xml:space="preserve">firewall rule might be it allows connections from </w:t>
      </w:r>
      <w:r w:rsidR="004D01BC">
        <w:t xml:space="preserve">the </w:t>
      </w:r>
      <w:r>
        <w:t xml:space="preserve">webserver to </w:t>
      </w:r>
      <w:r w:rsidR="004D01BC">
        <w:t xml:space="preserve">the </w:t>
      </w:r>
      <w:r>
        <w:t>app server</w:t>
      </w:r>
      <w:r w:rsidR="004D01BC">
        <w:t>,</w:t>
      </w:r>
      <w:r>
        <w:t xml:space="preserve"> but no other machine can connect to the app server.</w:t>
      </w:r>
    </w:p>
    <w:p w14:paraId="4167DE1B" w14:textId="0590A1BD" w:rsidR="00B3421C" w:rsidRDefault="00B3421C" w:rsidP="00B3421C">
      <w:r w:rsidRPr="00180ECB">
        <w:rPr>
          <w:b/>
        </w:rPr>
        <w:t>Demilitarized Zone (DMZ)</w:t>
      </w:r>
      <w:r>
        <w:t>:  In Computer networks, a DMZ (demilitarized zone) is an area that separates the internet</w:t>
      </w:r>
      <w:r w:rsidR="00027D4D">
        <w:t xml:space="preserve"> (outside world)</w:t>
      </w:r>
      <w:r>
        <w:t xml:space="preserve"> from valuable and confidential computers</w:t>
      </w:r>
      <w:r w:rsidR="00027D4D">
        <w:t xml:space="preserve"> (inside world)</w:t>
      </w:r>
      <w:r>
        <w:t>. Public</w:t>
      </w:r>
      <w:r w:rsidR="004D01BC">
        <w:t>-</w:t>
      </w:r>
      <w:r>
        <w:t>facing servers like web server</w:t>
      </w:r>
      <w:r w:rsidR="00763E88">
        <w:t>s and</w:t>
      </w:r>
      <w:r>
        <w:t xml:space="preserve"> mail server</w:t>
      </w:r>
      <w:r w:rsidR="004D01BC">
        <w:t>s</w:t>
      </w:r>
      <w:r>
        <w:t xml:space="preserve"> </w:t>
      </w:r>
      <w:r w:rsidR="004D01BC">
        <w:t>are</w:t>
      </w:r>
      <w:r>
        <w:t xml:space="preserve"> placed in the DMZ for public access. All other computers are protected by putting them behind the DMZ. A DMZ is typically created using two firewalls as follows:</w:t>
      </w:r>
    </w:p>
    <w:p w14:paraId="48C08E7F" w14:textId="77777777" w:rsidR="00B3421C" w:rsidRDefault="00B3421C" w:rsidP="00B3421C">
      <w:r>
        <w:t xml:space="preserve"> </w:t>
      </w:r>
      <w:r w:rsidR="001627F1">
        <w:rPr>
          <w:noProof/>
        </w:rPr>
        <w:drawing>
          <wp:inline distT="0" distB="0" distL="0" distR="0" wp14:anchorId="0F1F3F2E" wp14:editId="3CC77BA3">
            <wp:extent cx="650557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5575" cy="2790825"/>
                    </a:xfrm>
                    <a:prstGeom prst="rect">
                      <a:avLst/>
                    </a:prstGeom>
                    <a:noFill/>
                    <a:ln>
                      <a:noFill/>
                    </a:ln>
                  </pic:spPr>
                </pic:pic>
              </a:graphicData>
            </a:graphic>
          </wp:inline>
        </w:drawing>
      </w:r>
    </w:p>
    <w:p w14:paraId="1E276C11" w14:textId="7E02B440" w:rsidR="00307A99" w:rsidRDefault="00B3421C" w:rsidP="00B3421C">
      <w:r>
        <w:t>The first firewall allows all traffic from the internet</w:t>
      </w:r>
      <w:r w:rsidR="00005075">
        <w:t xml:space="preserve"> to specific ports on specific servers</w:t>
      </w:r>
      <w:r w:rsidR="00871F9F">
        <w:t xml:space="preserve"> (web server</w:t>
      </w:r>
      <w:r w:rsidR="000E7639">
        <w:t>s,</w:t>
      </w:r>
      <w:r w:rsidR="00871F9F">
        <w:t xml:space="preserve"> mail server</w:t>
      </w:r>
      <w:r w:rsidR="000E7639">
        <w:t>s</w:t>
      </w:r>
      <w:r w:rsidR="00871F9F">
        <w:t>)</w:t>
      </w:r>
      <w:r>
        <w:t>. The second firewall only allows traffic from the DMZ to the internal computers</w:t>
      </w:r>
      <w:r w:rsidR="00005075">
        <w:t xml:space="preserve"> on various ports</w:t>
      </w:r>
      <w:r>
        <w:t xml:space="preserve">. In other words, anybody can get to the webserver and mail server above. But only the webserver and mail server can get to the internal computers. This approach discourages hackers since they </w:t>
      </w:r>
      <w:proofErr w:type="gramStart"/>
      <w:r>
        <w:t xml:space="preserve">have </w:t>
      </w:r>
      <w:r w:rsidR="000E7639">
        <w:t>to</w:t>
      </w:r>
      <w:proofErr w:type="gramEnd"/>
      <w:r w:rsidR="000E7639">
        <w:t xml:space="preserve"> </w:t>
      </w:r>
      <w:r>
        <w:t>pass through two layers of protection</w:t>
      </w:r>
      <w:r w:rsidR="009F2946">
        <w:t>,</w:t>
      </w:r>
      <w:r w:rsidR="00871F9F">
        <w:t xml:space="preserve"> and it is typically much harder to do. </w:t>
      </w:r>
      <w:r w:rsidR="00AB1BE7">
        <w:t>It is not unusual that a hacker will hack into the DMZ</w:t>
      </w:r>
      <w:r w:rsidR="00E47D3F">
        <w:t xml:space="preserve"> and access boring </w:t>
      </w:r>
      <w:r w:rsidR="00BE749D">
        <w:lastRenderedPageBreak/>
        <w:t>machines</w:t>
      </w:r>
      <w:r w:rsidR="00E47D3F">
        <w:t xml:space="preserve"> like web servers </w:t>
      </w:r>
      <w:r w:rsidR="00AB1BE7">
        <w:t>but c</w:t>
      </w:r>
      <w:r w:rsidR="008928B3">
        <w:t>an</w:t>
      </w:r>
      <w:r w:rsidR="00AB1BE7">
        <w:t xml:space="preserve">not pass through the second firewall into the </w:t>
      </w:r>
      <w:r w:rsidR="00E47D3F">
        <w:t xml:space="preserve">internal computers like app servers or database servers where </w:t>
      </w:r>
      <w:r w:rsidR="00BE749D">
        <w:t>valuable</w:t>
      </w:r>
      <w:r w:rsidR="00E47D3F">
        <w:t xml:space="preserve"> </w:t>
      </w:r>
      <w:r w:rsidR="00BE749D">
        <w:t>information is stored</w:t>
      </w:r>
      <w:r w:rsidR="00E47D3F">
        <w:t xml:space="preserve">. </w:t>
      </w:r>
    </w:p>
    <w:p w14:paraId="0E2F8D8D" w14:textId="77777777" w:rsidR="00166D02" w:rsidRDefault="00166D02" w:rsidP="00166D02">
      <w:pPr>
        <w:pStyle w:val="Heading1"/>
        <w:jc w:val="center"/>
      </w:pPr>
      <w:r>
        <w:t>Homework 2</w:t>
      </w:r>
    </w:p>
    <w:p w14:paraId="5156133E" w14:textId="77777777" w:rsidR="00E06F1B" w:rsidRPr="00593030" w:rsidRDefault="00E06F1B" w:rsidP="00A81887">
      <w:pPr>
        <w:pStyle w:val="CSBody"/>
        <w:numPr>
          <w:ilvl w:val="0"/>
          <w:numId w:val="34"/>
        </w:numPr>
        <w:rPr>
          <w:rFonts w:asciiTheme="minorHAnsi" w:hAnsiTheme="minorHAnsi"/>
          <w:szCs w:val="24"/>
          <w:lang w:eastAsia="ja-JP"/>
        </w:rPr>
      </w:pPr>
      <w:r w:rsidRPr="00593030">
        <w:rPr>
          <w:rFonts w:asciiTheme="minorHAnsi" w:hAnsiTheme="minorHAnsi"/>
          <w:szCs w:val="24"/>
          <w:lang w:eastAsia="ja-JP"/>
        </w:rPr>
        <w:t>Run the following command on your machine:</w:t>
      </w:r>
    </w:p>
    <w:p w14:paraId="6E2D1420" w14:textId="4CB21054" w:rsidR="00E06F1B"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 xml:space="preserve">netstat -p TCP </w:t>
      </w:r>
      <w:r w:rsidR="00EF5179">
        <w:rPr>
          <w:rFonts w:asciiTheme="minorHAnsi" w:hAnsiTheme="minorHAnsi"/>
          <w:szCs w:val="24"/>
          <w:lang w:eastAsia="ja-JP"/>
        </w:rPr>
        <w:t xml:space="preserve">-n </w:t>
      </w:r>
      <w:r w:rsidRPr="00593030">
        <w:rPr>
          <w:rFonts w:asciiTheme="minorHAnsi" w:hAnsiTheme="minorHAnsi"/>
          <w:szCs w:val="24"/>
          <w:lang w:eastAsia="ja-JP"/>
        </w:rPr>
        <w:t>&gt; connections.csv</w:t>
      </w:r>
    </w:p>
    <w:p w14:paraId="526A1153" w14:textId="4A80B7E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 xml:space="preserve">This will </w:t>
      </w:r>
      <w:r w:rsidR="00167466" w:rsidRPr="00593030">
        <w:rPr>
          <w:rFonts w:asciiTheme="minorHAnsi" w:hAnsiTheme="minorHAnsi"/>
          <w:szCs w:val="24"/>
          <w:lang w:eastAsia="ja-JP"/>
        </w:rPr>
        <w:t>put</w:t>
      </w:r>
      <w:r w:rsidRPr="00593030">
        <w:rPr>
          <w:rFonts w:asciiTheme="minorHAnsi" w:hAnsiTheme="minorHAnsi"/>
          <w:szCs w:val="24"/>
          <w:lang w:eastAsia="ja-JP"/>
        </w:rPr>
        <w:t xml:space="preserve"> netstat</w:t>
      </w:r>
      <w:r w:rsidR="005F79B6">
        <w:rPr>
          <w:rFonts w:asciiTheme="minorHAnsi" w:hAnsiTheme="minorHAnsi"/>
          <w:szCs w:val="24"/>
          <w:lang w:eastAsia="ja-JP"/>
        </w:rPr>
        <w:t>'</w:t>
      </w:r>
      <w:r w:rsidR="00167466" w:rsidRPr="00593030">
        <w:rPr>
          <w:rFonts w:asciiTheme="minorHAnsi" w:hAnsiTheme="minorHAnsi"/>
          <w:szCs w:val="24"/>
          <w:lang w:eastAsia="ja-JP"/>
        </w:rPr>
        <w:t>s output</w:t>
      </w:r>
      <w:r w:rsidRPr="00593030">
        <w:rPr>
          <w:rFonts w:asciiTheme="minorHAnsi" w:hAnsiTheme="minorHAnsi"/>
          <w:szCs w:val="24"/>
          <w:lang w:eastAsia="ja-JP"/>
        </w:rPr>
        <w:t xml:space="preserve"> in connections.csv.</w:t>
      </w:r>
    </w:p>
    <w:p w14:paraId="4A27872D" w14:textId="14C46573"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 xml:space="preserve">You can now open the </w:t>
      </w:r>
      <w:r w:rsidR="009F2946">
        <w:rPr>
          <w:rFonts w:asciiTheme="minorHAnsi" w:hAnsiTheme="minorHAnsi"/>
          <w:szCs w:val="24"/>
          <w:lang w:eastAsia="ja-JP"/>
        </w:rPr>
        <w:t>CSV</w:t>
      </w:r>
      <w:r w:rsidRPr="00593030">
        <w:rPr>
          <w:rFonts w:asciiTheme="minorHAnsi" w:hAnsiTheme="minorHAnsi"/>
          <w:szCs w:val="24"/>
          <w:lang w:eastAsia="ja-JP"/>
        </w:rPr>
        <w:t xml:space="preserve"> file in Excel or </w:t>
      </w:r>
      <w:r w:rsidR="00593030">
        <w:rPr>
          <w:rFonts w:asciiTheme="minorHAnsi" w:hAnsiTheme="minorHAnsi"/>
          <w:szCs w:val="24"/>
          <w:lang w:eastAsia="ja-JP"/>
        </w:rPr>
        <w:t xml:space="preserve">any </w:t>
      </w:r>
      <w:r w:rsidRPr="00593030">
        <w:rPr>
          <w:rFonts w:asciiTheme="minorHAnsi" w:hAnsiTheme="minorHAnsi"/>
          <w:szCs w:val="24"/>
          <w:lang w:eastAsia="ja-JP"/>
        </w:rPr>
        <w:t>text editor (like notepad).</w:t>
      </w:r>
    </w:p>
    <w:p w14:paraId="6979A402" w14:textId="2772355B"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For some of the destination</w:t>
      </w:r>
      <w:r w:rsidR="00CB3589">
        <w:rPr>
          <w:rFonts w:asciiTheme="minorHAnsi" w:hAnsiTheme="minorHAnsi"/>
          <w:szCs w:val="24"/>
          <w:lang w:eastAsia="ja-JP"/>
        </w:rPr>
        <w:t xml:space="preserve"> </w:t>
      </w:r>
      <w:r w:rsidRPr="00593030">
        <w:rPr>
          <w:rFonts w:asciiTheme="minorHAnsi" w:hAnsiTheme="minorHAnsi"/>
          <w:szCs w:val="24"/>
          <w:lang w:eastAsia="ja-JP"/>
        </w:rPr>
        <w:t>IP addresses</w:t>
      </w:r>
      <w:r w:rsidR="00CB3589">
        <w:rPr>
          <w:rFonts w:asciiTheme="minorHAnsi" w:hAnsiTheme="minorHAnsi"/>
          <w:szCs w:val="24"/>
          <w:lang w:eastAsia="ja-JP"/>
        </w:rPr>
        <w:t>,</w:t>
      </w:r>
      <w:r w:rsidRPr="00593030">
        <w:rPr>
          <w:rFonts w:asciiTheme="minorHAnsi" w:hAnsiTheme="minorHAnsi"/>
          <w:szCs w:val="24"/>
          <w:lang w:eastAsia="ja-JP"/>
        </w:rPr>
        <w:t xml:space="preserve"> find out who they belong to</w:t>
      </w:r>
      <w:r w:rsidR="00167466" w:rsidRPr="00593030">
        <w:rPr>
          <w:rFonts w:asciiTheme="minorHAnsi" w:hAnsiTheme="minorHAnsi"/>
          <w:szCs w:val="24"/>
          <w:lang w:eastAsia="ja-JP"/>
        </w:rPr>
        <w:t>. To do so, go to</w:t>
      </w:r>
      <w:r w:rsidRPr="00593030">
        <w:rPr>
          <w:rFonts w:asciiTheme="minorHAnsi" w:hAnsiTheme="minorHAnsi"/>
          <w:szCs w:val="24"/>
          <w:lang w:eastAsia="ja-JP"/>
        </w:rPr>
        <w:t>:</w:t>
      </w:r>
    </w:p>
    <w:p w14:paraId="7A95D8AF" w14:textId="77777777" w:rsidR="00E06F1B" w:rsidRPr="00593030" w:rsidRDefault="00C21273" w:rsidP="00E06F1B">
      <w:pPr>
        <w:pStyle w:val="CSBody"/>
        <w:ind w:left="1080"/>
        <w:rPr>
          <w:rFonts w:asciiTheme="minorHAnsi" w:hAnsiTheme="minorHAnsi"/>
          <w:szCs w:val="24"/>
          <w:lang w:eastAsia="ja-JP"/>
        </w:rPr>
      </w:pPr>
      <w:hyperlink r:id="rId23" w:history="1">
        <w:r w:rsidR="00A57042" w:rsidRPr="00593030">
          <w:rPr>
            <w:rFonts w:asciiTheme="minorHAnsi" w:hAnsiTheme="minorHAnsi"/>
            <w:szCs w:val="24"/>
            <w:lang w:eastAsia="ja-JP"/>
          </w:rPr>
          <w:t>https://www.shodan.io</w:t>
        </w:r>
      </w:hyperlink>
    </w:p>
    <w:p w14:paraId="61A6AA5B" w14:textId="7777777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and type the IP address on the search text box</w:t>
      </w:r>
      <w:r w:rsidR="00167466" w:rsidRPr="00593030">
        <w:rPr>
          <w:rFonts w:asciiTheme="minorHAnsi" w:hAnsiTheme="minorHAnsi"/>
          <w:szCs w:val="24"/>
          <w:lang w:eastAsia="ja-JP"/>
        </w:rPr>
        <w:t xml:space="preserve"> and search for it.</w:t>
      </w:r>
    </w:p>
    <w:p w14:paraId="51E25DC4" w14:textId="7777777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What do you get? Report some of your finding</w:t>
      </w:r>
      <w:r w:rsidR="00593030">
        <w:rPr>
          <w:rFonts w:asciiTheme="minorHAnsi" w:hAnsiTheme="minorHAnsi"/>
          <w:szCs w:val="24"/>
          <w:lang w:eastAsia="ja-JP"/>
        </w:rPr>
        <w:t>s</w:t>
      </w:r>
      <w:r w:rsidRPr="00593030">
        <w:rPr>
          <w:rFonts w:asciiTheme="minorHAnsi" w:hAnsiTheme="minorHAnsi"/>
          <w:szCs w:val="24"/>
          <w:lang w:eastAsia="ja-JP"/>
        </w:rPr>
        <w:t>.</w:t>
      </w:r>
    </w:p>
    <w:p w14:paraId="743419F1" w14:textId="11A702F7" w:rsidR="00A81887" w:rsidRPr="00593030" w:rsidRDefault="00A81887" w:rsidP="00A81887">
      <w:pPr>
        <w:pStyle w:val="CSBody"/>
        <w:numPr>
          <w:ilvl w:val="0"/>
          <w:numId w:val="34"/>
        </w:numPr>
        <w:rPr>
          <w:rFonts w:asciiTheme="minorHAnsi" w:hAnsiTheme="minorHAnsi"/>
          <w:szCs w:val="24"/>
          <w:lang w:eastAsia="ja-JP"/>
        </w:rPr>
      </w:pPr>
      <w:r w:rsidRPr="00593030">
        <w:rPr>
          <w:rFonts w:asciiTheme="minorHAnsi" w:hAnsiTheme="minorHAnsi"/>
          <w:szCs w:val="24"/>
          <w:lang w:eastAsia="ja-JP"/>
        </w:rPr>
        <w:t>Is your machine listening to any port</w:t>
      </w:r>
      <w:r w:rsidR="008928B3">
        <w:rPr>
          <w:rFonts w:asciiTheme="minorHAnsi" w:hAnsiTheme="minorHAnsi"/>
          <w:szCs w:val="24"/>
          <w:lang w:eastAsia="ja-JP"/>
        </w:rPr>
        <w:t>s</w:t>
      </w:r>
      <w:r w:rsidRPr="00593030">
        <w:rPr>
          <w:rFonts w:asciiTheme="minorHAnsi" w:hAnsiTheme="minorHAnsi"/>
          <w:szCs w:val="24"/>
          <w:lang w:eastAsia="ja-JP"/>
        </w:rPr>
        <w:t>?</w:t>
      </w:r>
      <w:r w:rsidR="00A57042" w:rsidRPr="00593030">
        <w:rPr>
          <w:rFonts w:asciiTheme="minorHAnsi" w:hAnsiTheme="minorHAnsi"/>
          <w:szCs w:val="24"/>
          <w:lang w:eastAsia="ja-JP"/>
        </w:rPr>
        <w:t xml:space="preserve">  What are they? What tool did you use to discover the open ports? What tool did you use to validate that those ports are open?</w:t>
      </w:r>
    </w:p>
    <w:p w14:paraId="0DD4286B" w14:textId="77777777" w:rsidR="00FB0F4B" w:rsidRPr="00593030" w:rsidRDefault="00BD3E44" w:rsidP="00FB0F4B">
      <w:pPr>
        <w:pStyle w:val="CSBody"/>
        <w:ind w:left="1080"/>
        <w:rPr>
          <w:rFonts w:asciiTheme="minorHAnsi" w:hAnsiTheme="minorHAnsi"/>
          <w:szCs w:val="24"/>
          <w:lang w:eastAsia="ja-JP"/>
        </w:rPr>
      </w:pPr>
      <w:r w:rsidRPr="00593030">
        <w:rPr>
          <w:rFonts w:asciiTheme="minorHAnsi" w:hAnsiTheme="minorHAnsi"/>
          <w:szCs w:val="24"/>
          <w:lang w:eastAsia="ja-JP"/>
        </w:rPr>
        <w:t>Show outputs of discovered open ports. Show screenshots of validating open ports.</w:t>
      </w:r>
    </w:p>
    <w:p w14:paraId="1F1F39B6" w14:textId="77777777" w:rsidR="00FB0F4B" w:rsidRPr="00593030" w:rsidRDefault="00FB0F4B" w:rsidP="00FB0F4B">
      <w:pPr>
        <w:pStyle w:val="CSBody"/>
        <w:numPr>
          <w:ilvl w:val="0"/>
          <w:numId w:val="34"/>
        </w:numPr>
        <w:rPr>
          <w:rFonts w:asciiTheme="minorHAnsi" w:hAnsiTheme="minorHAnsi"/>
          <w:szCs w:val="24"/>
          <w:lang w:eastAsia="ja-JP"/>
        </w:rPr>
      </w:pPr>
      <w:r w:rsidRPr="00593030">
        <w:rPr>
          <w:rFonts w:asciiTheme="minorHAnsi" w:hAnsiTheme="minorHAnsi"/>
          <w:szCs w:val="24"/>
          <w:lang w:eastAsia="ja-JP"/>
        </w:rPr>
        <w:t xml:space="preserve">Is Social Engineering a powerful tool? </w:t>
      </w:r>
      <w:r w:rsidR="00F44E58">
        <w:rPr>
          <w:rFonts w:asciiTheme="minorHAnsi" w:hAnsiTheme="minorHAnsi"/>
          <w:szCs w:val="24"/>
          <w:lang w:eastAsia="ja-JP"/>
        </w:rPr>
        <w:t>I</w:t>
      </w:r>
      <w:r w:rsidRPr="00593030">
        <w:rPr>
          <w:rFonts w:asciiTheme="minorHAnsi" w:hAnsiTheme="minorHAnsi"/>
          <w:szCs w:val="24"/>
          <w:lang w:eastAsia="ja-JP"/>
        </w:rPr>
        <w:t xml:space="preserve">s </w:t>
      </w:r>
      <w:r w:rsidR="00F44E58">
        <w:rPr>
          <w:rFonts w:asciiTheme="minorHAnsi" w:hAnsiTheme="minorHAnsi"/>
          <w:szCs w:val="24"/>
          <w:lang w:eastAsia="ja-JP"/>
        </w:rPr>
        <w:t xml:space="preserve">it </w:t>
      </w:r>
      <w:r w:rsidRPr="00593030">
        <w:rPr>
          <w:rFonts w:asciiTheme="minorHAnsi" w:hAnsiTheme="minorHAnsi"/>
          <w:szCs w:val="24"/>
          <w:lang w:eastAsia="ja-JP"/>
        </w:rPr>
        <w:t xml:space="preserve">hard to protect from? What approaches could be taken to stop people from being a victim of social engineering? </w:t>
      </w:r>
    </w:p>
    <w:sectPr w:rsidR="00FB0F4B" w:rsidRPr="00593030">
      <w:footerReference w:type="default" r:id="rId24"/>
      <w:headerReference w:type="first" r:id="rId25"/>
      <w:footerReference w:type="first" r:id="rId26"/>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EF22F" w14:textId="77777777" w:rsidR="00C21273" w:rsidRDefault="00C21273">
      <w:pPr>
        <w:spacing w:before="0" w:after="0" w:line="240" w:lineRule="auto"/>
      </w:pPr>
      <w:r>
        <w:separator/>
      </w:r>
    </w:p>
    <w:p w14:paraId="324DD608" w14:textId="77777777" w:rsidR="00C21273" w:rsidRDefault="00C21273"/>
  </w:endnote>
  <w:endnote w:type="continuationSeparator" w:id="0">
    <w:p w14:paraId="25661037" w14:textId="77777777" w:rsidR="00C21273" w:rsidRDefault="00C21273">
      <w:pPr>
        <w:spacing w:before="0" w:after="0" w:line="240" w:lineRule="auto"/>
      </w:pPr>
      <w:r>
        <w:continuationSeparator/>
      </w:r>
    </w:p>
    <w:p w14:paraId="5788D96F" w14:textId="77777777" w:rsidR="00C21273" w:rsidRDefault="00C212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305169"/>
      <w:docPartObj>
        <w:docPartGallery w:val="Page Numbers (Bottom of Page)"/>
        <w:docPartUnique/>
      </w:docPartObj>
    </w:sdtPr>
    <w:sdtEndPr/>
    <w:sdtContent>
      <w:sdt>
        <w:sdtPr>
          <w:id w:val="-783890529"/>
          <w:docPartObj>
            <w:docPartGallery w:val="Page Numbers (Top of Page)"/>
            <w:docPartUnique/>
          </w:docPartObj>
        </w:sdtPr>
        <w:sdtEndPr/>
        <w:sdtContent>
          <w:p w14:paraId="6B2F2F47" w14:textId="77777777" w:rsidR="00CE68A6" w:rsidRDefault="00CE68A6" w:rsidP="00743CE9">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C359C8D" w14:textId="77777777" w:rsidR="00CE68A6" w:rsidRDefault="00CE68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535121"/>
      <w:docPartObj>
        <w:docPartGallery w:val="Page Numbers (Bottom of Page)"/>
        <w:docPartUnique/>
      </w:docPartObj>
    </w:sdtPr>
    <w:sdtEndPr/>
    <w:sdtContent>
      <w:sdt>
        <w:sdtPr>
          <w:id w:val="-1705238520"/>
          <w:docPartObj>
            <w:docPartGallery w:val="Page Numbers (Top of Page)"/>
            <w:docPartUnique/>
          </w:docPartObj>
        </w:sdtPr>
        <w:sdtEndPr/>
        <w:sdtContent>
          <w:p w14:paraId="544B2BC3" w14:textId="77777777" w:rsidR="00CE68A6" w:rsidRDefault="00CE68A6" w:rsidP="001A50EF">
            <w:pPr>
              <w:pStyle w:val="Footer"/>
            </w:pPr>
            <w:r>
              <w:t>Mohammed Rahman</w:t>
            </w:r>
          </w:p>
          <w:p w14:paraId="62DAB619" w14:textId="77777777" w:rsidR="00CE68A6" w:rsidRDefault="00CE68A6" w:rsidP="00EE1768">
            <w:pPr>
              <w:pStyle w:val="Footer"/>
            </w:pPr>
            <w:r>
              <w:t xml:space="preserve">Mar23@nyu.edu </w:t>
            </w:r>
            <w:r>
              <w:tab/>
            </w:r>
            <w:r>
              <w:tab/>
            </w:r>
            <w:r>
              <w:tab/>
            </w:r>
            <w:r>
              <w:tab/>
            </w:r>
            <w:r>
              <w:tab/>
              <w:t xml:space="preserve">Page </w:t>
            </w:r>
            <w:r>
              <w:rPr>
                <w:b/>
                <w:bCs/>
              </w:rPr>
              <w:fldChar w:fldCharType="begin"/>
            </w:r>
            <w:r>
              <w:rPr>
                <w:b/>
                <w:bCs/>
              </w:rPr>
              <w:instrText xml:space="preserve"> PAGE </w:instrText>
            </w:r>
            <w:r>
              <w:rPr>
                <w:b/>
                <w:bCs/>
              </w:rPr>
              <w:fldChar w:fldCharType="separate"/>
            </w:r>
            <w:r>
              <w:rPr>
                <w:b/>
                <w:bCs/>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7</w:t>
            </w:r>
            <w:r>
              <w:rPr>
                <w:b/>
                <w:bCs/>
              </w:rPr>
              <w:fldChar w:fldCharType="end"/>
            </w:r>
          </w:p>
        </w:sdtContent>
      </w:sdt>
    </w:sdtContent>
  </w:sdt>
  <w:p w14:paraId="7B88CA40" w14:textId="77777777" w:rsidR="00CE68A6" w:rsidRDefault="00CE6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16F02" w14:textId="77777777" w:rsidR="00C21273" w:rsidRDefault="00C21273">
      <w:pPr>
        <w:spacing w:before="0" w:after="0" w:line="240" w:lineRule="auto"/>
      </w:pPr>
      <w:r>
        <w:separator/>
      </w:r>
    </w:p>
    <w:p w14:paraId="2FCCA4A7" w14:textId="77777777" w:rsidR="00C21273" w:rsidRDefault="00C21273"/>
  </w:footnote>
  <w:footnote w:type="continuationSeparator" w:id="0">
    <w:p w14:paraId="0B7CA399" w14:textId="77777777" w:rsidR="00C21273" w:rsidRDefault="00C21273">
      <w:pPr>
        <w:spacing w:before="0" w:after="0" w:line="240" w:lineRule="auto"/>
      </w:pPr>
      <w:r>
        <w:continuationSeparator/>
      </w:r>
    </w:p>
    <w:p w14:paraId="479CDBCE" w14:textId="77777777" w:rsidR="00C21273" w:rsidRDefault="00C212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A3A6E" w14:textId="77777777" w:rsidR="00CE68A6" w:rsidRDefault="00CE68A6">
    <w:pPr>
      <w:pStyle w:val="Header"/>
    </w:pPr>
    <w:r>
      <w:rPr>
        <w:noProof/>
      </w:rPr>
      <w:drawing>
        <wp:anchor distT="0" distB="0" distL="114300" distR="114300" simplePos="0" relativeHeight="251659264" behindDoc="0" locked="0" layoutInCell="1" allowOverlap="1" wp14:anchorId="38CD6E54" wp14:editId="3C0E4CA8">
          <wp:simplePos x="0" y="0"/>
          <wp:positionH relativeFrom="margin">
            <wp:posOffset>1023620</wp:posOffset>
          </wp:positionH>
          <wp:positionV relativeFrom="paragraph">
            <wp:posOffset>76200</wp:posOffset>
          </wp:positionV>
          <wp:extent cx="4445000" cy="583565"/>
          <wp:effectExtent l="0" t="0" r="0" b="6985"/>
          <wp:wrapSquare wrapText="bothSides"/>
          <wp:docPr id="1" name="Picture 1" descr="Macintosh HD:Users:deepa:Downloads:sps_long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Macintosh HD:Users:deepa:Downloads:sps_long_colo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45000" cy="58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042F0" w14:textId="77777777" w:rsidR="00CE68A6" w:rsidRDefault="00CE68A6">
    <w:pPr>
      <w:pStyle w:val="Header"/>
    </w:pPr>
  </w:p>
  <w:p w14:paraId="5F04B4C5" w14:textId="77777777" w:rsidR="00CE68A6" w:rsidRDefault="00CE68A6">
    <w:pPr>
      <w:pStyle w:val="Header"/>
    </w:pPr>
  </w:p>
  <w:p w14:paraId="5297E3A0" w14:textId="77777777" w:rsidR="00CE68A6" w:rsidRDefault="00CE68A6">
    <w:pPr>
      <w:pStyle w:val="Header"/>
    </w:pPr>
  </w:p>
  <w:p w14:paraId="280446D8" w14:textId="77777777" w:rsidR="00CE68A6" w:rsidRPr="00EE1768" w:rsidRDefault="00CE68A6" w:rsidP="00EE1768">
    <w:pPr>
      <w:pStyle w:val="Header"/>
      <w:jc w:val="center"/>
      <w:rPr>
        <w:sz w:val="48"/>
        <w:szCs w:val="48"/>
      </w:rPr>
    </w:pPr>
    <w:r w:rsidRPr="00EE1768">
      <w:rPr>
        <w:rFonts w:ascii="Helvetica" w:hAnsi="Helvetica" w:cs="Helvetica"/>
        <w:color w:val="000000"/>
        <w:sz w:val="48"/>
        <w:szCs w:val="48"/>
        <w:shd w:val="clear" w:color="auto" w:fill="FFFFFF"/>
      </w:rPr>
      <w:t>Cyber Defense</w:t>
    </w:r>
  </w:p>
  <w:p w14:paraId="471E9E84" w14:textId="77777777" w:rsidR="00CE68A6" w:rsidRPr="00EE1768" w:rsidRDefault="00CE68A6" w:rsidP="00EE1768">
    <w:pPr>
      <w:pStyle w:val="Header"/>
      <w:jc w:val="center"/>
      <w:rPr>
        <w:rFonts w:ascii="Helvetica" w:hAnsi="Helvetica" w:cs="Helvetica"/>
        <w:color w:val="000000"/>
        <w:sz w:val="36"/>
        <w:szCs w:val="36"/>
        <w:shd w:val="clear" w:color="auto" w:fill="FFFFFF"/>
      </w:rPr>
    </w:pPr>
    <w:r w:rsidRPr="00EE1768">
      <w:rPr>
        <w:rFonts w:ascii="Helvetica" w:hAnsi="Helvetica" w:cs="Helvetica"/>
        <w:color w:val="000000"/>
        <w:sz w:val="36"/>
        <w:szCs w:val="36"/>
        <w:shd w:val="clear" w:color="auto" w:fill="FFFFFF"/>
      </w:rPr>
      <w:t>HIGH1-CE9074</w:t>
    </w:r>
  </w:p>
  <w:p w14:paraId="7CB403D1" w14:textId="77777777" w:rsidR="00CE68A6" w:rsidRDefault="00CE68A6" w:rsidP="00EE1768">
    <w:pPr>
      <w:pStyle w:val="Header"/>
      <w:jc w:val="center"/>
      <w:rPr>
        <w:rFonts w:ascii="Helvetica" w:hAnsi="Helvetica" w:cs="Helvetica"/>
        <w:color w:val="000000"/>
        <w:sz w:val="36"/>
        <w:szCs w:val="36"/>
        <w:shd w:val="clear" w:color="auto" w:fill="FFFFFF"/>
      </w:rPr>
    </w:pPr>
    <w:r w:rsidRPr="00EE1768">
      <w:rPr>
        <w:rFonts w:ascii="Helvetica" w:hAnsi="Helvetica" w:cs="Helvetica"/>
        <w:color w:val="000000"/>
        <w:sz w:val="36"/>
        <w:szCs w:val="36"/>
        <w:shd w:val="clear" w:color="auto" w:fill="FFFFFF"/>
      </w:rPr>
      <w:t xml:space="preserve">Session </w:t>
    </w:r>
    <w:r>
      <w:rPr>
        <w:rFonts w:ascii="Helvetica" w:hAnsi="Helvetica" w:cs="Helvetica"/>
        <w:color w:val="000000"/>
        <w:sz w:val="36"/>
        <w:szCs w:val="36"/>
        <w:shd w:val="clear" w:color="auto" w:fill="FFFFFF"/>
      </w:rPr>
      <w:t>2</w:t>
    </w:r>
  </w:p>
  <w:p w14:paraId="21036F46" w14:textId="77777777" w:rsidR="00CE68A6" w:rsidRPr="00EE1768" w:rsidRDefault="00CE68A6" w:rsidP="00EE1768">
    <w:pPr>
      <w:pStyle w:val="Header"/>
      <w:jc w:val="center"/>
      <w:rPr>
        <w:rFonts w:ascii="Helvetica" w:hAnsi="Helvetica" w:cs="Helvetica"/>
        <w:color w:val="000000"/>
        <w:sz w:val="36"/>
        <w:szCs w:val="36"/>
        <w:shd w:val="clear" w:color="auto" w:fill="FFFFFF"/>
      </w:rPr>
    </w:pPr>
    <w:r>
      <w:rPr>
        <w:rFonts w:ascii="Helvetica" w:hAnsi="Helvetica" w:cs="Helvetica"/>
        <w:noProof/>
        <w:color w:val="000000"/>
        <w:sz w:val="36"/>
        <w:szCs w:val="36"/>
      </w:rPr>
      <mc:AlternateContent>
        <mc:Choice Requires="wps">
          <w:drawing>
            <wp:anchor distT="0" distB="0" distL="114300" distR="114300" simplePos="0" relativeHeight="251660288" behindDoc="0" locked="0" layoutInCell="1" allowOverlap="1" wp14:anchorId="4BDEF155" wp14:editId="42DD30E8">
              <wp:simplePos x="0" y="0"/>
              <wp:positionH relativeFrom="page">
                <wp:align>left</wp:align>
              </wp:positionH>
              <wp:positionV relativeFrom="paragraph">
                <wp:posOffset>165735</wp:posOffset>
              </wp:positionV>
              <wp:extent cx="77343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773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130CE43D" id="Straight Connector 2" o:spid="_x0000_s1026" style="position:absolute;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3.05pt" to="609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" strokecolor="#0072c6 [3204]" strokeweight=".5pt">
              <v:stroke joinstyle="miter"/>
              <w10:wrap anchorx="page"/>
            </v:line>
          </w:pict>
        </mc:Fallback>
      </mc:AlternateContent>
    </w:r>
  </w:p>
  <w:p w14:paraId="1BD09E22" w14:textId="77777777" w:rsidR="00CE68A6" w:rsidRDefault="00CE68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4B674F"/>
    <w:multiLevelType w:val="hybridMultilevel"/>
    <w:tmpl w:val="BC7C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BD29ED"/>
    <w:multiLevelType w:val="hybridMultilevel"/>
    <w:tmpl w:val="8F5AE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B74EA6"/>
    <w:multiLevelType w:val="hybridMultilevel"/>
    <w:tmpl w:val="75DC1890"/>
    <w:lvl w:ilvl="0" w:tplc="1826DC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EB141B"/>
    <w:multiLevelType w:val="hybridMultilevel"/>
    <w:tmpl w:val="69208C36"/>
    <w:lvl w:ilvl="0" w:tplc="8D543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2376BD2"/>
    <w:multiLevelType w:val="hybridMultilevel"/>
    <w:tmpl w:val="E9B42B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776B22"/>
    <w:multiLevelType w:val="hybridMultilevel"/>
    <w:tmpl w:val="F1C46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0429F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137DD3"/>
    <w:multiLevelType w:val="hybridMultilevel"/>
    <w:tmpl w:val="367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BA2866"/>
    <w:multiLevelType w:val="hybridMultilevel"/>
    <w:tmpl w:val="519884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701E2E"/>
    <w:multiLevelType w:val="hybridMultilevel"/>
    <w:tmpl w:val="556A5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57A14"/>
    <w:multiLevelType w:val="hybridMultilevel"/>
    <w:tmpl w:val="5994F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EE3754"/>
    <w:multiLevelType w:val="hybridMultilevel"/>
    <w:tmpl w:val="78828D3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9A33F39"/>
    <w:multiLevelType w:val="hybridMultilevel"/>
    <w:tmpl w:val="FF0E82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87130"/>
    <w:multiLevelType w:val="hybridMultilevel"/>
    <w:tmpl w:val="1382A9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140C6"/>
    <w:multiLevelType w:val="hybridMultilevel"/>
    <w:tmpl w:val="73B215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0C3082"/>
    <w:multiLevelType w:val="hybridMultilevel"/>
    <w:tmpl w:val="A63E1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DE57B08"/>
    <w:multiLevelType w:val="hybridMultilevel"/>
    <w:tmpl w:val="A8926F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8"/>
  </w:num>
  <w:num w:numId="4">
    <w:abstractNumId w:val="23"/>
  </w:num>
  <w:num w:numId="5">
    <w:abstractNumId w:val="21"/>
  </w:num>
  <w:num w:numId="6">
    <w:abstractNumId w:val="26"/>
  </w:num>
  <w:num w:numId="7">
    <w:abstractNumId w:val="13"/>
  </w:num>
  <w:num w:numId="8">
    <w:abstractNumId w:val="33"/>
  </w:num>
  <w:num w:numId="9">
    <w:abstractNumId w:val="15"/>
  </w:num>
  <w:num w:numId="10">
    <w:abstractNumId w:val="19"/>
  </w:num>
  <w:num w:numId="11">
    <w:abstractNumId w:val="18"/>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33"/>
  </w:num>
  <w:num w:numId="21">
    <w:abstractNumId w:val="10"/>
  </w:num>
  <w:num w:numId="22">
    <w:abstractNumId w:val="11"/>
  </w:num>
  <w:num w:numId="23">
    <w:abstractNumId w:val="34"/>
  </w:num>
  <w:num w:numId="24">
    <w:abstractNumId w:val="22"/>
  </w:num>
  <w:num w:numId="25">
    <w:abstractNumId w:val="25"/>
  </w:num>
  <w:num w:numId="26">
    <w:abstractNumId w:val="16"/>
  </w:num>
  <w:num w:numId="27">
    <w:abstractNumId w:val="28"/>
  </w:num>
  <w:num w:numId="28">
    <w:abstractNumId w:val="30"/>
  </w:num>
  <w:num w:numId="29">
    <w:abstractNumId w:val="24"/>
  </w:num>
  <w:num w:numId="30">
    <w:abstractNumId w:val="27"/>
  </w:num>
  <w:num w:numId="31">
    <w:abstractNumId w:val="32"/>
  </w:num>
  <w:num w:numId="32">
    <w:abstractNumId w:val="29"/>
  </w:num>
  <w:num w:numId="33">
    <w:abstractNumId w:val="17"/>
  </w:num>
  <w:num w:numId="34">
    <w:abstractNumId w:val="14"/>
  </w:num>
  <w:num w:numId="35">
    <w:abstractNumId w:val="12"/>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0MTU2MjExNzMBcpR0lIJTi4sz8/NACkxrAdW49iwsAAAA"/>
  </w:docVars>
  <w:rsids>
    <w:rsidRoot w:val="00EE1768"/>
    <w:rsid w:val="00004C4C"/>
    <w:rsid w:val="00005075"/>
    <w:rsid w:val="0000795A"/>
    <w:rsid w:val="0001010F"/>
    <w:rsid w:val="00017447"/>
    <w:rsid w:val="0002099F"/>
    <w:rsid w:val="00027D4D"/>
    <w:rsid w:val="000323AD"/>
    <w:rsid w:val="00047536"/>
    <w:rsid w:val="000502AB"/>
    <w:rsid w:val="00052DF3"/>
    <w:rsid w:val="00054A97"/>
    <w:rsid w:val="00061DDD"/>
    <w:rsid w:val="00064152"/>
    <w:rsid w:val="000647D8"/>
    <w:rsid w:val="000654E8"/>
    <w:rsid w:val="00070812"/>
    <w:rsid w:val="000757D7"/>
    <w:rsid w:val="00081C28"/>
    <w:rsid w:val="000955D5"/>
    <w:rsid w:val="000A1B5F"/>
    <w:rsid w:val="000A2169"/>
    <w:rsid w:val="000B3EA3"/>
    <w:rsid w:val="000C539A"/>
    <w:rsid w:val="000C6441"/>
    <w:rsid w:val="000D1116"/>
    <w:rsid w:val="000D7B76"/>
    <w:rsid w:val="000E224C"/>
    <w:rsid w:val="000E7639"/>
    <w:rsid w:val="000F054D"/>
    <w:rsid w:val="000F19A3"/>
    <w:rsid w:val="00113CA0"/>
    <w:rsid w:val="001148C6"/>
    <w:rsid w:val="001265F4"/>
    <w:rsid w:val="00132BB9"/>
    <w:rsid w:val="0014062B"/>
    <w:rsid w:val="001455F5"/>
    <w:rsid w:val="00146E7C"/>
    <w:rsid w:val="00151D65"/>
    <w:rsid w:val="00154557"/>
    <w:rsid w:val="00160E35"/>
    <w:rsid w:val="001627F1"/>
    <w:rsid w:val="00162994"/>
    <w:rsid w:val="00165178"/>
    <w:rsid w:val="0016535D"/>
    <w:rsid w:val="00166D02"/>
    <w:rsid w:val="00167466"/>
    <w:rsid w:val="00172046"/>
    <w:rsid w:val="00172D94"/>
    <w:rsid w:val="00180ECB"/>
    <w:rsid w:val="00185516"/>
    <w:rsid w:val="001A15A4"/>
    <w:rsid w:val="001A50EF"/>
    <w:rsid w:val="001B48D8"/>
    <w:rsid w:val="001C6088"/>
    <w:rsid w:val="001D3373"/>
    <w:rsid w:val="001D7B71"/>
    <w:rsid w:val="001E2D74"/>
    <w:rsid w:val="001F206E"/>
    <w:rsid w:val="002133FC"/>
    <w:rsid w:val="0021718F"/>
    <w:rsid w:val="00224B43"/>
    <w:rsid w:val="00227DF5"/>
    <w:rsid w:val="00232588"/>
    <w:rsid w:val="0023523C"/>
    <w:rsid w:val="00235262"/>
    <w:rsid w:val="00251DC2"/>
    <w:rsid w:val="0025551A"/>
    <w:rsid w:val="00255594"/>
    <w:rsid w:val="00256592"/>
    <w:rsid w:val="00266C03"/>
    <w:rsid w:val="00267267"/>
    <w:rsid w:val="002701D5"/>
    <w:rsid w:val="00273678"/>
    <w:rsid w:val="00275B24"/>
    <w:rsid w:val="0029792E"/>
    <w:rsid w:val="002A0D22"/>
    <w:rsid w:val="002C0035"/>
    <w:rsid w:val="002C4014"/>
    <w:rsid w:val="002D01FC"/>
    <w:rsid w:val="002D22E0"/>
    <w:rsid w:val="002D410E"/>
    <w:rsid w:val="002D7EA7"/>
    <w:rsid w:val="002E4221"/>
    <w:rsid w:val="002F221A"/>
    <w:rsid w:val="002F65B7"/>
    <w:rsid w:val="003008EC"/>
    <w:rsid w:val="00301A71"/>
    <w:rsid w:val="003059B9"/>
    <w:rsid w:val="00307A99"/>
    <w:rsid w:val="0031099C"/>
    <w:rsid w:val="003112E5"/>
    <w:rsid w:val="00314AE5"/>
    <w:rsid w:val="00316AFD"/>
    <w:rsid w:val="00321404"/>
    <w:rsid w:val="00327DEB"/>
    <w:rsid w:val="0033348D"/>
    <w:rsid w:val="00345032"/>
    <w:rsid w:val="00361215"/>
    <w:rsid w:val="003678C7"/>
    <w:rsid w:val="00384BCE"/>
    <w:rsid w:val="0038517D"/>
    <w:rsid w:val="00387623"/>
    <w:rsid w:val="0039435D"/>
    <w:rsid w:val="00394EAA"/>
    <w:rsid w:val="00395A75"/>
    <w:rsid w:val="003A0990"/>
    <w:rsid w:val="003B0341"/>
    <w:rsid w:val="003B09EB"/>
    <w:rsid w:val="003C4547"/>
    <w:rsid w:val="003D0D00"/>
    <w:rsid w:val="003E7508"/>
    <w:rsid w:val="003E7523"/>
    <w:rsid w:val="003F11D6"/>
    <w:rsid w:val="003F16A0"/>
    <w:rsid w:val="003F7744"/>
    <w:rsid w:val="00412566"/>
    <w:rsid w:val="00412C52"/>
    <w:rsid w:val="00420042"/>
    <w:rsid w:val="00443B39"/>
    <w:rsid w:val="00451F04"/>
    <w:rsid w:val="00454A1C"/>
    <w:rsid w:val="00457E8E"/>
    <w:rsid w:val="004675B7"/>
    <w:rsid w:val="00486846"/>
    <w:rsid w:val="00486F4D"/>
    <w:rsid w:val="004A28B3"/>
    <w:rsid w:val="004B671B"/>
    <w:rsid w:val="004C6140"/>
    <w:rsid w:val="004D01BC"/>
    <w:rsid w:val="004D2E17"/>
    <w:rsid w:val="004F37D7"/>
    <w:rsid w:val="004F50A8"/>
    <w:rsid w:val="005049F9"/>
    <w:rsid w:val="00511AD1"/>
    <w:rsid w:val="00515FE5"/>
    <w:rsid w:val="005167DC"/>
    <w:rsid w:val="00546768"/>
    <w:rsid w:val="0055172A"/>
    <w:rsid w:val="0057175E"/>
    <w:rsid w:val="00571AE1"/>
    <w:rsid w:val="00576949"/>
    <w:rsid w:val="00582ECE"/>
    <w:rsid w:val="00590E09"/>
    <w:rsid w:val="00590F58"/>
    <w:rsid w:val="00593030"/>
    <w:rsid w:val="005979EC"/>
    <w:rsid w:val="005B08FF"/>
    <w:rsid w:val="005B5AC3"/>
    <w:rsid w:val="005D234D"/>
    <w:rsid w:val="005E4C57"/>
    <w:rsid w:val="005F3D5C"/>
    <w:rsid w:val="005F79B6"/>
    <w:rsid w:val="005F7F5C"/>
    <w:rsid w:val="00607CC5"/>
    <w:rsid w:val="006130A0"/>
    <w:rsid w:val="0061548B"/>
    <w:rsid w:val="00623FAF"/>
    <w:rsid w:val="00626A16"/>
    <w:rsid w:val="00626DF2"/>
    <w:rsid w:val="00635A19"/>
    <w:rsid w:val="00644C81"/>
    <w:rsid w:val="0067239D"/>
    <w:rsid w:val="006A2AD8"/>
    <w:rsid w:val="006A5181"/>
    <w:rsid w:val="006C5B6C"/>
    <w:rsid w:val="006C65CB"/>
    <w:rsid w:val="006D15BC"/>
    <w:rsid w:val="006F09B1"/>
    <w:rsid w:val="006F4549"/>
    <w:rsid w:val="006F559D"/>
    <w:rsid w:val="00702F03"/>
    <w:rsid w:val="007047A6"/>
    <w:rsid w:val="00711558"/>
    <w:rsid w:val="00722EE8"/>
    <w:rsid w:val="00735212"/>
    <w:rsid w:val="007368B6"/>
    <w:rsid w:val="00737B51"/>
    <w:rsid w:val="00743CE9"/>
    <w:rsid w:val="00746A2C"/>
    <w:rsid w:val="0075279C"/>
    <w:rsid w:val="00763039"/>
    <w:rsid w:val="00763E88"/>
    <w:rsid w:val="007711E7"/>
    <w:rsid w:val="00775833"/>
    <w:rsid w:val="00780B77"/>
    <w:rsid w:val="00797E35"/>
    <w:rsid w:val="007A2072"/>
    <w:rsid w:val="007A6C28"/>
    <w:rsid w:val="007B2160"/>
    <w:rsid w:val="007B2DE8"/>
    <w:rsid w:val="007B42CE"/>
    <w:rsid w:val="007C351D"/>
    <w:rsid w:val="007C560C"/>
    <w:rsid w:val="007D4659"/>
    <w:rsid w:val="007D66CC"/>
    <w:rsid w:val="007E4020"/>
    <w:rsid w:val="007E6BFA"/>
    <w:rsid w:val="00800EB4"/>
    <w:rsid w:val="00801405"/>
    <w:rsid w:val="00804042"/>
    <w:rsid w:val="00807D69"/>
    <w:rsid w:val="00814928"/>
    <w:rsid w:val="00815531"/>
    <w:rsid w:val="00816EBA"/>
    <w:rsid w:val="00824958"/>
    <w:rsid w:val="00825886"/>
    <w:rsid w:val="00830CC5"/>
    <w:rsid w:val="00835563"/>
    <w:rsid w:val="008424EC"/>
    <w:rsid w:val="00844B33"/>
    <w:rsid w:val="008510C4"/>
    <w:rsid w:val="008536A1"/>
    <w:rsid w:val="00855C02"/>
    <w:rsid w:val="00862334"/>
    <w:rsid w:val="00871ED3"/>
    <w:rsid w:val="00871F9F"/>
    <w:rsid w:val="00875AE6"/>
    <w:rsid w:val="008900CB"/>
    <w:rsid w:val="008928B3"/>
    <w:rsid w:val="00892A1A"/>
    <w:rsid w:val="00895D73"/>
    <w:rsid w:val="00896BC0"/>
    <w:rsid w:val="008A08D5"/>
    <w:rsid w:val="008A484F"/>
    <w:rsid w:val="008B7231"/>
    <w:rsid w:val="008D75A8"/>
    <w:rsid w:val="008E418C"/>
    <w:rsid w:val="008F09CD"/>
    <w:rsid w:val="008F5CC9"/>
    <w:rsid w:val="008F765E"/>
    <w:rsid w:val="0090090F"/>
    <w:rsid w:val="009013E7"/>
    <w:rsid w:val="009033A2"/>
    <w:rsid w:val="00911AA6"/>
    <w:rsid w:val="00924496"/>
    <w:rsid w:val="00932353"/>
    <w:rsid w:val="00936F61"/>
    <w:rsid w:val="00943B2F"/>
    <w:rsid w:val="0094508E"/>
    <w:rsid w:val="00951436"/>
    <w:rsid w:val="0096044C"/>
    <w:rsid w:val="00971761"/>
    <w:rsid w:val="009739C4"/>
    <w:rsid w:val="00974A7C"/>
    <w:rsid w:val="009772AC"/>
    <w:rsid w:val="00981423"/>
    <w:rsid w:val="009824D3"/>
    <w:rsid w:val="009842D2"/>
    <w:rsid w:val="009871F5"/>
    <w:rsid w:val="009A1FD2"/>
    <w:rsid w:val="009A46FA"/>
    <w:rsid w:val="009A519E"/>
    <w:rsid w:val="009C1F0E"/>
    <w:rsid w:val="009C63F6"/>
    <w:rsid w:val="009E2D7B"/>
    <w:rsid w:val="009E3203"/>
    <w:rsid w:val="009E6C0E"/>
    <w:rsid w:val="009F2946"/>
    <w:rsid w:val="009F5E2B"/>
    <w:rsid w:val="00A00583"/>
    <w:rsid w:val="00A10282"/>
    <w:rsid w:val="00A15D54"/>
    <w:rsid w:val="00A34A30"/>
    <w:rsid w:val="00A36000"/>
    <w:rsid w:val="00A4419F"/>
    <w:rsid w:val="00A46703"/>
    <w:rsid w:val="00A46B7D"/>
    <w:rsid w:val="00A5311B"/>
    <w:rsid w:val="00A57042"/>
    <w:rsid w:val="00A60B80"/>
    <w:rsid w:val="00A620A3"/>
    <w:rsid w:val="00A63361"/>
    <w:rsid w:val="00A67554"/>
    <w:rsid w:val="00A75F5B"/>
    <w:rsid w:val="00A778FE"/>
    <w:rsid w:val="00A81887"/>
    <w:rsid w:val="00A90233"/>
    <w:rsid w:val="00AB1BE7"/>
    <w:rsid w:val="00AB3ACA"/>
    <w:rsid w:val="00AC7447"/>
    <w:rsid w:val="00AD2D26"/>
    <w:rsid w:val="00AF7050"/>
    <w:rsid w:val="00B1164A"/>
    <w:rsid w:val="00B1477D"/>
    <w:rsid w:val="00B23AC6"/>
    <w:rsid w:val="00B252B1"/>
    <w:rsid w:val="00B2580F"/>
    <w:rsid w:val="00B30240"/>
    <w:rsid w:val="00B3421C"/>
    <w:rsid w:val="00B676C2"/>
    <w:rsid w:val="00B71C13"/>
    <w:rsid w:val="00B75E01"/>
    <w:rsid w:val="00B85215"/>
    <w:rsid w:val="00BA4954"/>
    <w:rsid w:val="00BA5D9E"/>
    <w:rsid w:val="00BD3E44"/>
    <w:rsid w:val="00BD4DC7"/>
    <w:rsid w:val="00BE749D"/>
    <w:rsid w:val="00BF0142"/>
    <w:rsid w:val="00BF51E2"/>
    <w:rsid w:val="00BF5570"/>
    <w:rsid w:val="00BF58B9"/>
    <w:rsid w:val="00C00793"/>
    <w:rsid w:val="00C04622"/>
    <w:rsid w:val="00C17DEC"/>
    <w:rsid w:val="00C21273"/>
    <w:rsid w:val="00C22145"/>
    <w:rsid w:val="00C2495B"/>
    <w:rsid w:val="00C35182"/>
    <w:rsid w:val="00C36176"/>
    <w:rsid w:val="00C418CC"/>
    <w:rsid w:val="00C45662"/>
    <w:rsid w:val="00C52FC2"/>
    <w:rsid w:val="00C60A6B"/>
    <w:rsid w:val="00C6182C"/>
    <w:rsid w:val="00C649F2"/>
    <w:rsid w:val="00C65C5E"/>
    <w:rsid w:val="00C66C7B"/>
    <w:rsid w:val="00C7374D"/>
    <w:rsid w:val="00C76DF5"/>
    <w:rsid w:val="00C823B0"/>
    <w:rsid w:val="00C849CC"/>
    <w:rsid w:val="00C85008"/>
    <w:rsid w:val="00C93A91"/>
    <w:rsid w:val="00C9720B"/>
    <w:rsid w:val="00C976C4"/>
    <w:rsid w:val="00CB09B7"/>
    <w:rsid w:val="00CB3589"/>
    <w:rsid w:val="00CB50CC"/>
    <w:rsid w:val="00CB5847"/>
    <w:rsid w:val="00CC6301"/>
    <w:rsid w:val="00CD1F9D"/>
    <w:rsid w:val="00CD2146"/>
    <w:rsid w:val="00CD4425"/>
    <w:rsid w:val="00CE68A6"/>
    <w:rsid w:val="00D00DA1"/>
    <w:rsid w:val="00D056CC"/>
    <w:rsid w:val="00D203F7"/>
    <w:rsid w:val="00D215A7"/>
    <w:rsid w:val="00D24EE8"/>
    <w:rsid w:val="00D35D25"/>
    <w:rsid w:val="00D37945"/>
    <w:rsid w:val="00D4304F"/>
    <w:rsid w:val="00D54565"/>
    <w:rsid w:val="00D55AB1"/>
    <w:rsid w:val="00D61C9F"/>
    <w:rsid w:val="00D651B9"/>
    <w:rsid w:val="00D82731"/>
    <w:rsid w:val="00D85891"/>
    <w:rsid w:val="00D97EF9"/>
    <w:rsid w:val="00DA5646"/>
    <w:rsid w:val="00DA57FF"/>
    <w:rsid w:val="00DA632C"/>
    <w:rsid w:val="00DA6836"/>
    <w:rsid w:val="00DC4EBF"/>
    <w:rsid w:val="00DD2D26"/>
    <w:rsid w:val="00DE0754"/>
    <w:rsid w:val="00DE16A0"/>
    <w:rsid w:val="00DE56DA"/>
    <w:rsid w:val="00DF1811"/>
    <w:rsid w:val="00DF642E"/>
    <w:rsid w:val="00E06F1B"/>
    <w:rsid w:val="00E07D69"/>
    <w:rsid w:val="00E1036A"/>
    <w:rsid w:val="00E166FC"/>
    <w:rsid w:val="00E20D7D"/>
    <w:rsid w:val="00E32C7D"/>
    <w:rsid w:val="00E42E05"/>
    <w:rsid w:val="00E479DF"/>
    <w:rsid w:val="00E47D3F"/>
    <w:rsid w:val="00E53338"/>
    <w:rsid w:val="00E53907"/>
    <w:rsid w:val="00E648D2"/>
    <w:rsid w:val="00E6505A"/>
    <w:rsid w:val="00E66FCD"/>
    <w:rsid w:val="00E74646"/>
    <w:rsid w:val="00E82CAF"/>
    <w:rsid w:val="00E845EC"/>
    <w:rsid w:val="00E87D56"/>
    <w:rsid w:val="00E93755"/>
    <w:rsid w:val="00E94358"/>
    <w:rsid w:val="00EC0F68"/>
    <w:rsid w:val="00EC5313"/>
    <w:rsid w:val="00EC6582"/>
    <w:rsid w:val="00ED05C7"/>
    <w:rsid w:val="00ED244E"/>
    <w:rsid w:val="00EE1768"/>
    <w:rsid w:val="00EF1561"/>
    <w:rsid w:val="00EF5179"/>
    <w:rsid w:val="00F033B9"/>
    <w:rsid w:val="00F13D26"/>
    <w:rsid w:val="00F15E0C"/>
    <w:rsid w:val="00F1635A"/>
    <w:rsid w:val="00F16B9C"/>
    <w:rsid w:val="00F22345"/>
    <w:rsid w:val="00F2646A"/>
    <w:rsid w:val="00F3717F"/>
    <w:rsid w:val="00F43AF4"/>
    <w:rsid w:val="00F44E58"/>
    <w:rsid w:val="00F45911"/>
    <w:rsid w:val="00F52765"/>
    <w:rsid w:val="00F53232"/>
    <w:rsid w:val="00F56411"/>
    <w:rsid w:val="00F70F4A"/>
    <w:rsid w:val="00F77473"/>
    <w:rsid w:val="00F83FF4"/>
    <w:rsid w:val="00F873B0"/>
    <w:rsid w:val="00F95793"/>
    <w:rsid w:val="00FA5F28"/>
    <w:rsid w:val="00FB0F4B"/>
    <w:rsid w:val="00FB431B"/>
    <w:rsid w:val="00FB75F6"/>
    <w:rsid w:val="00FC66B9"/>
    <w:rsid w:val="00FC7944"/>
    <w:rsid w:val="00FD25D5"/>
    <w:rsid w:val="00FE0A27"/>
    <w:rsid w:val="00FE17B7"/>
    <w:rsid w:val="00FE197D"/>
    <w:rsid w:val="00FE1CDF"/>
    <w:rsid w:val="00FE3A8B"/>
    <w:rsid w:val="00FE69FA"/>
    <w:rsid w:val="00FF1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46D7E2"/>
  <w15:chartTrackingRefBased/>
  <w15:docId w15:val="{0BEDD886-2E10-4653-8828-2ADA059E4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531"/>
    <w:rPr>
      <w:color w:val="auto"/>
    </w:rPr>
  </w:style>
  <w:style w:type="paragraph" w:styleId="Heading1">
    <w:name w:val="heading 1"/>
    <w:basedOn w:val="Normal"/>
    <w:link w:val="Heading1Char"/>
    <w:uiPriority w:val="9"/>
    <w:qFormat/>
    <w:rsid w:val="002F221A"/>
    <w:pPr>
      <w:keepNext/>
      <w:keepLines/>
      <w:spacing w:before="240" w:line="240" w:lineRule="auto"/>
      <w:contextualSpacing/>
      <w:outlineLvl w:val="0"/>
    </w:pPr>
    <w:rPr>
      <w:rFonts w:asciiTheme="majorHAnsi" w:eastAsiaTheme="majorEastAsia" w:hAnsiTheme="majorHAnsi" w:cstheme="majorBidi"/>
      <w:color w:val="0072C6" w:themeColor="accent1"/>
      <w:spacing w:val="14"/>
      <w:sz w:val="64"/>
      <w:szCs w:val="32"/>
    </w:rPr>
  </w:style>
  <w:style w:type="paragraph" w:styleId="Heading2">
    <w:name w:val="heading 2"/>
    <w:basedOn w:val="Normal"/>
    <w:link w:val="Heading2Char"/>
    <w:uiPriority w:val="9"/>
    <w:unhideWhenUsed/>
    <w:qFormat/>
    <w:rsid w:val="002F221A"/>
    <w:pPr>
      <w:keepNext/>
      <w:keepLines/>
      <w:spacing w:after="200" w:line="240" w:lineRule="auto"/>
      <w:contextualSpacing/>
      <w:outlineLvl w:val="1"/>
    </w:pPr>
    <w:rPr>
      <w:rFonts w:asciiTheme="majorHAnsi" w:eastAsiaTheme="majorEastAsia" w:hAnsiTheme="majorHAnsi" w:cstheme="majorBidi"/>
      <w:color w:val="0072C6" w:themeColor="accent1"/>
      <w:spacing w:val="14"/>
      <w:sz w:val="40"/>
      <w:szCs w:val="26"/>
    </w:rPr>
  </w:style>
  <w:style w:type="paragraph" w:styleId="Heading3">
    <w:name w:val="heading 3"/>
    <w:basedOn w:val="Normal"/>
    <w:next w:val="Normal"/>
    <w:link w:val="Heading3Char"/>
    <w:uiPriority w:val="9"/>
    <w:semiHidden/>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leChar">
    <w:name w:val="Title Char"/>
    <w:basedOn w:val="DefaultParagraphFont"/>
    <w:link w:val="Titl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sid w:val="002F221A"/>
    <w:rPr>
      <w:rFonts w:asciiTheme="majorHAnsi" w:eastAsiaTheme="majorEastAsia" w:hAnsiTheme="majorHAnsi" w:cstheme="majorBidi"/>
      <w:color w:val="0072C6" w:themeColor="accent1"/>
      <w:spacing w:val="14"/>
      <w:sz w:val="64"/>
      <w:szCs w:val="32"/>
    </w:rPr>
  </w:style>
  <w:style w:type="character" w:customStyle="1" w:styleId="Heading2Char">
    <w:name w:val="Heading 2 Char"/>
    <w:basedOn w:val="DefaultParagraphFont"/>
    <w:link w:val="Heading2"/>
    <w:uiPriority w:val="9"/>
    <w:rsid w:val="002F221A"/>
    <w:rPr>
      <w:rFonts w:asciiTheme="majorHAnsi" w:eastAsiaTheme="majorEastAsia" w:hAnsiTheme="majorHAnsi" w:cstheme="majorBidi"/>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rsid w:val="00FB431B"/>
    <w:pPr>
      <w:spacing w:after="200" w:line="240" w:lineRule="auto"/>
    </w:pPr>
    <w:rPr>
      <w:i/>
      <w:iCs/>
      <w:sz w:val="22"/>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sid w:val="00EC0F68"/>
    <w:rPr>
      <w:color w:val="595959" w:themeColor="text1" w:themeTint="A6"/>
    </w:rPr>
  </w:style>
  <w:style w:type="paragraph" w:styleId="Footer">
    <w:name w:val="footer"/>
    <w:basedOn w:val="Normal"/>
    <w:link w:val="Footer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sid w:val="00C52FC2"/>
    <w:rPr>
      <w:rFonts w:asciiTheme="majorHAnsi" w:hAnsiTheme="majorHAnsi"/>
      <w:i/>
      <w:iCs/>
      <w:color w:val="8A4203" w:themeColor="accent2" w:themeShade="80"/>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FB431B"/>
    <w:pPr>
      <w:spacing w:before="0"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B431B"/>
    <w:rPr>
      <w:rFonts w:ascii="Segoe UI" w:hAnsi="Segoe UI" w:cs="Segoe UI"/>
      <w:color w:val="595959" w:themeColor="text1" w:themeTint="A6"/>
      <w:sz w:val="22"/>
      <w:szCs w:val="18"/>
    </w:rPr>
  </w:style>
  <w:style w:type="paragraph" w:styleId="BodyText3">
    <w:name w:val="Body Text 3"/>
    <w:basedOn w:val="Normal"/>
    <w:link w:val="BodyText3Char"/>
    <w:uiPriority w:val="99"/>
    <w:semiHidden/>
    <w:unhideWhenUsed/>
    <w:rsid w:val="00FB431B"/>
    <w:pPr>
      <w:spacing w:after="120"/>
    </w:pPr>
    <w:rPr>
      <w:sz w:val="22"/>
      <w:szCs w:val="16"/>
    </w:rPr>
  </w:style>
  <w:style w:type="character" w:customStyle="1" w:styleId="BodyText3Char">
    <w:name w:val="Body Text 3 Char"/>
    <w:basedOn w:val="DefaultParagraphFont"/>
    <w:link w:val="BodyText3"/>
    <w:uiPriority w:val="99"/>
    <w:semiHidden/>
    <w:rsid w:val="00FB431B"/>
    <w:rPr>
      <w:color w:val="595959" w:themeColor="text1" w:themeTint="A6"/>
      <w:sz w:val="22"/>
      <w:szCs w:val="16"/>
    </w:rPr>
  </w:style>
  <w:style w:type="character" w:styleId="CommentReference">
    <w:name w:val="annotation reference"/>
    <w:basedOn w:val="DefaultParagraphFont"/>
    <w:uiPriority w:val="99"/>
    <w:semiHidden/>
    <w:unhideWhenUsed/>
    <w:rsid w:val="00FB431B"/>
    <w:rPr>
      <w:sz w:val="22"/>
      <w:szCs w:val="16"/>
    </w:rPr>
  </w:style>
  <w:style w:type="paragraph" w:styleId="CommentText">
    <w:name w:val="annotation text"/>
    <w:basedOn w:val="Normal"/>
    <w:link w:val="CommentTextChar"/>
    <w:uiPriority w:val="99"/>
    <w:semiHidden/>
    <w:unhideWhenUsed/>
    <w:rsid w:val="00FB431B"/>
    <w:pPr>
      <w:spacing w:line="240" w:lineRule="auto"/>
    </w:pPr>
    <w:rPr>
      <w:sz w:val="22"/>
      <w:szCs w:val="20"/>
    </w:rPr>
  </w:style>
  <w:style w:type="character" w:customStyle="1" w:styleId="CommentTextChar">
    <w:name w:val="Comment Text Char"/>
    <w:basedOn w:val="DefaultParagraphFont"/>
    <w:link w:val="CommentText"/>
    <w:uiPriority w:val="99"/>
    <w:semiHidden/>
    <w:rsid w:val="00FB431B"/>
    <w:rPr>
      <w:color w:val="595959" w:themeColor="text1" w:themeTint="A6"/>
      <w:sz w:val="22"/>
      <w:szCs w:val="20"/>
    </w:rPr>
  </w:style>
  <w:style w:type="paragraph" w:styleId="CommentSubject">
    <w:name w:val="annotation subject"/>
    <w:basedOn w:val="CommentText"/>
    <w:next w:val="CommentText"/>
    <w:link w:val="CommentSubjectChar"/>
    <w:uiPriority w:val="99"/>
    <w:semiHidden/>
    <w:unhideWhenUsed/>
    <w:rsid w:val="00FB431B"/>
    <w:rPr>
      <w:b/>
      <w:bCs/>
    </w:rPr>
  </w:style>
  <w:style w:type="character" w:customStyle="1" w:styleId="CommentSubjectChar">
    <w:name w:val="Comment Subject Char"/>
    <w:basedOn w:val="CommentTextChar"/>
    <w:link w:val="CommentSubject"/>
    <w:uiPriority w:val="99"/>
    <w:semiHidden/>
    <w:rsid w:val="00FB431B"/>
    <w:rPr>
      <w:b/>
      <w:bCs/>
      <w:color w:val="595959" w:themeColor="text1" w:themeTint="A6"/>
      <w:sz w:val="22"/>
      <w:szCs w:val="20"/>
    </w:rPr>
  </w:style>
  <w:style w:type="paragraph" w:styleId="DocumentMap">
    <w:name w:val="Document Map"/>
    <w:basedOn w:val="Normal"/>
    <w:link w:val="DocumentMapChar"/>
    <w:uiPriority w:val="99"/>
    <w:semiHidden/>
    <w:unhideWhenUsed/>
    <w:rsid w:val="00FB431B"/>
    <w:pPr>
      <w:spacing w:before="0"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B431B"/>
    <w:rPr>
      <w:rFonts w:ascii="Segoe UI" w:hAnsi="Segoe UI" w:cs="Segoe UI"/>
      <w:color w:val="595959" w:themeColor="text1" w:themeTint="A6"/>
      <w:sz w:val="22"/>
      <w:szCs w:val="16"/>
    </w:rPr>
  </w:style>
  <w:style w:type="paragraph" w:styleId="EndnoteText">
    <w:name w:val="endnote text"/>
    <w:basedOn w:val="Normal"/>
    <w:link w:val="EndnoteTextChar"/>
    <w:uiPriority w:val="99"/>
    <w:semiHidden/>
    <w:unhideWhenUsed/>
    <w:rsid w:val="00FB431B"/>
    <w:pPr>
      <w:spacing w:before="0" w:after="0" w:line="240" w:lineRule="auto"/>
    </w:pPr>
    <w:rPr>
      <w:sz w:val="22"/>
      <w:szCs w:val="20"/>
    </w:rPr>
  </w:style>
  <w:style w:type="character" w:customStyle="1" w:styleId="EndnoteTextChar">
    <w:name w:val="Endnote Text Char"/>
    <w:basedOn w:val="DefaultParagraphFont"/>
    <w:link w:val="EndnoteText"/>
    <w:uiPriority w:val="99"/>
    <w:semiHidden/>
    <w:rsid w:val="00FB431B"/>
    <w:rPr>
      <w:color w:val="595959" w:themeColor="text1" w:themeTint="A6"/>
      <w:sz w:val="22"/>
      <w:szCs w:val="20"/>
    </w:rPr>
  </w:style>
  <w:style w:type="paragraph" w:styleId="EnvelopeReturn">
    <w:name w:val="envelope return"/>
    <w:basedOn w:val="Normal"/>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B431B"/>
    <w:pPr>
      <w:spacing w:before="0" w:after="0" w:line="240" w:lineRule="auto"/>
    </w:pPr>
    <w:rPr>
      <w:sz w:val="22"/>
      <w:szCs w:val="20"/>
    </w:rPr>
  </w:style>
  <w:style w:type="character" w:customStyle="1" w:styleId="FootnoteTextChar">
    <w:name w:val="Footnote Text Char"/>
    <w:basedOn w:val="DefaultParagraphFont"/>
    <w:link w:val="FootnoteText"/>
    <w:uiPriority w:val="99"/>
    <w:semiHidden/>
    <w:rsid w:val="00FB431B"/>
    <w:rPr>
      <w:color w:val="595959" w:themeColor="text1" w:themeTint="A6"/>
      <w:sz w:val="22"/>
      <w:szCs w:val="20"/>
    </w:rPr>
  </w:style>
  <w:style w:type="character" w:styleId="HTMLCode">
    <w:name w:val="HTML Code"/>
    <w:basedOn w:val="DefaultParagraphFont"/>
    <w:uiPriority w:val="99"/>
    <w:semiHidden/>
    <w:unhideWhenUsed/>
    <w:rsid w:val="00FB431B"/>
    <w:rPr>
      <w:rFonts w:ascii="Consolas" w:hAnsi="Consolas"/>
      <w:sz w:val="22"/>
      <w:szCs w:val="20"/>
    </w:rPr>
  </w:style>
  <w:style w:type="character" w:styleId="HTMLKeyboard">
    <w:name w:val="HTML Keyboard"/>
    <w:basedOn w:val="DefaultParagraphFont"/>
    <w:uiPriority w:val="99"/>
    <w:semiHidden/>
    <w:unhideWhenUsed/>
    <w:rsid w:val="00FB431B"/>
    <w:rPr>
      <w:rFonts w:ascii="Consolas" w:hAnsi="Consolas"/>
      <w:sz w:val="22"/>
      <w:szCs w:val="20"/>
    </w:rPr>
  </w:style>
  <w:style w:type="paragraph" w:styleId="HTMLPreformatted">
    <w:name w:val="HTML Preformatted"/>
    <w:basedOn w:val="Normal"/>
    <w:link w:val="HTMLPreformattedChar"/>
    <w:uiPriority w:val="99"/>
    <w:semiHidden/>
    <w:unhideWhenUsed/>
    <w:rsid w:val="00FB431B"/>
    <w:pPr>
      <w:spacing w:before="0"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rsid w:val="00FB431B"/>
    <w:rPr>
      <w:rFonts w:ascii="Consolas" w:hAnsi="Consolas"/>
      <w:sz w:val="22"/>
      <w:szCs w:val="20"/>
    </w:rPr>
  </w:style>
  <w:style w:type="paragraph" w:styleId="MacroText">
    <w:name w:val="macro"/>
    <w:link w:val="Mac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xtChar">
    <w:name w:val="Macro Text Char"/>
    <w:basedOn w:val="DefaultParagraphFont"/>
    <w:link w:val="MacroText"/>
    <w:uiPriority w:val="99"/>
    <w:semiHidden/>
    <w:rsid w:val="00FB431B"/>
    <w:rPr>
      <w:rFonts w:ascii="Consolas" w:hAnsi="Consolas"/>
      <w:color w:val="595959" w:themeColor="text1" w:themeTint="A6"/>
      <w:sz w:val="22"/>
      <w:szCs w:val="20"/>
    </w:rPr>
  </w:style>
  <w:style w:type="paragraph" w:styleId="PlainText">
    <w:name w:val="Plain Text"/>
    <w:basedOn w:val="Normal"/>
    <w:link w:val="PlainTextChar"/>
    <w:uiPriority w:val="99"/>
    <w:semiHidden/>
    <w:unhideWhenUsed/>
    <w:rsid w:val="00FB431B"/>
    <w:pPr>
      <w:spacing w:before="0"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B431B"/>
    <w:rPr>
      <w:rFonts w:ascii="Consolas" w:hAnsi="Consolas"/>
      <w:color w:val="595959" w:themeColor="text1" w:themeTint="A6"/>
      <w:sz w:val="22"/>
      <w:szCs w:val="21"/>
    </w:rPr>
  </w:style>
  <w:style w:type="paragraph" w:styleId="BodyTextIndent3">
    <w:name w:val="Body Text Indent 3"/>
    <w:basedOn w:val="Normal"/>
    <w:link w:val="BodyTextIndent3Char"/>
    <w:uiPriority w:val="99"/>
    <w:semiHidden/>
    <w:unhideWhenUsed/>
    <w:rsid w:val="00EC0F6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C0F68"/>
    <w:rPr>
      <w:color w:val="595959" w:themeColor="text1" w:themeTint="A6"/>
      <w:sz w:val="22"/>
      <w:szCs w:val="16"/>
    </w:rPr>
  </w:style>
  <w:style w:type="paragraph" w:styleId="ListParagraph">
    <w:name w:val="List Paragraph"/>
    <w:basedOn w:val="Normal"/>
    <w:uiPriority w:val="34"/>
    <w:unhideWhenUsed/>
    <w:qFormat/>
    <w:rsid w:val="007711E7"/>
    <w:pPr>
      <w:ind w:left="720"/>
      <w:contextualSpacing/>
    </w:pPr>
  </w:style>
  <w:style w:type="character" w:styleId="Hyperlink">
    <w:name w:val="Hyperlink"/>
    <w:basedOn w:val="DefaultParagraphFont"/>
    <w:uiPriority w:val="99"/>
    <w:unhideWhenUsed/>
    <w:rsid w:val="00C9720B"/>
    <w:rPr>
      <w:color w:val="0072C6" w:themeColor="hyperlink"/>
      <w:u w:val="single"/>
    </w:rPr>
  </w:style>
  <w:style w:type="character" w:styleId="UnresolvedMention">
    <w:name w:val="Unresolved Mention"/>
    <w:basedOn w:val="DefaultParagraphFont"/>
    <w:uiPriority w:val="99"/>
    <w:semiHidden/>
    <w:unhideWhenUsed/>
    <w:rsid w:val="00C9720B"/>
    <w:rPr>
      <w:color w:val="605E5C"/>
      <w:shd w:val="clear" w:color="auto" w:fill="E1DFDD"/>
    </w:rPr>
  </w:style>
  <w:style w:type="paragraph" w:customStyle="1" w:styleId="CSBody">
    <w:name w:val="CS_Body"/>
    <w:basedOn w:val="Normal"/>
    <w:link w:val="CSBodyChar"/>
    <w:qFormat/>
    <w:rsid w:val="00A81887"/>
    <w:pPr>
      <w:spacing w:before="0" w:after="160" w:line="259" w:lineRule="auto"/>
    </w:pPr>
    <w:rPr>
      <w:rFonts w:ascii="Calibri" w:hAnsi="Calibri"/>
      <w:szCs w:val="22"/>
      <w:lang w:eastAsia="en-US"/>
    </w:rPr>
  </w:style>
  <w:style w:type="character" w:customStyle="1" w:styleId="CSBodyChar">
    <w:name w:val="CS_Body Char"/>
    <w:basedOn w:val="DefaultParagraphFont"/>
    <w:link w:val="CSBody"/>
    <w:rsid w:val="00A81887"/>
    <w:rPr>
      <w:rFonts w:ascii="Calibri" w:hAnsi="Calibr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2568">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81391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package" Target="embeddings/Microsoft_Visio_Drawing1.vsdx"/><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diagnoseconnection.com"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shodan.io"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manm\Downloads\tf16392933.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9F8B3D198F5043B78548AFBC18BABA" ma:contentTypeVersion="16" ma:contentTypeDescription="Create a new document." ma:contentTypeScope="" ma:versionID="fc94f79a8e03de9527cf0ed16a17eb65">
  <xsd:schema xmlns:xsd="http://www.w3.org/2001/XMLSchema" xmlns:xs="http://www.w3.org/2001/XMLSchema" xmlns:p="http://schemas.microsoft.com/office/2006/metadata/properties" xmlns:ns1="http://schemas.microsoft.com/sharepoint/v3" xmlns:ns3="54a15eac-7785-44ab-be1b-30727abfd8e2" xmlns:ns4="d76e62c4-fe60-4a59-a1d8-8fdfd90b35ab" targetNamespace="http://schemas.microsoft.com/office/2006/metadata/properties" ma:root="true" ma:fieldsID="07d7b795e448e65fb2e55169abe6b476" ns1:_="" ns3:_="" ns4:_="">
    <xsd:import namespace="http://schemas.microsoft.com/sharepoint/v3"/>
    <xsd:import namespace="54a15eac-7785-44ab-be1b-30727abfd8e2"/>
    <xsd:import namespace="d76e62c4-fe60-4a59-a1d8-8fdfd90b35a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AutoKeyPoints" minOccurs="0"/>
                <xsd:element ref="ns4:MediaServiceKeyPoints" minOccurs="0"/>
                <xsd:element ref="ns4:MediaServiceOCR" minOccurs="0"/>
                <xsd:element ref="ns4:MediaServiceGenerationTime" minOccurs="0"/>
                <xsd:element ref="ns4:MediaServiceEventHashCode" minOccurs="0"/>
                <xsd:element ref="ns4:MediaServiceLocation" minOccurs="0"/>
                <xsd:element ref="ns1:_ip_UnifiedCompliancePolicyProperties" minOccurs="0"/>
                <xsd:element ref="ns1:_ip_UnifiedCompliancePolicyUIAc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a15eac-7785-44ab-be1b-30727abfd8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6e62c4-fe60-4a59-a1d8-8fdfd90b35a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0C9D5-BCAB-4D8A-9995-3D7C127C4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4a15eac-7785-44ab-be1b-30727abfd8e2"/>
    <ds:schemaRef ds:uri="d76e62c4-fe60-4a59-a1d8-8fdfd90b35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D2614D-3CE0-4DFA-A1C0-A4194102FD73}">
  <ds:schemaRefs>
    <ds:schemaRef ds:uri="http://schemas.microsoft.com/sharepoint/v3/contenttype/forms"/>
  </ds:schemaRefs>
</ds:datastoreItem>
</file>

<file path=customXml/itemProps3.xml><?xml version="1.0" encoding="utf-8"?>
<ds:datastoreItem xmlns:ds="http://schemas.openxmlformats.org/officeDocument/2006/customXml" ds:itemID="{54599AD5-28D6-4BD8-A77C-9B0810992AA0}">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0CFC6F24-EFD0-4AA1-8A4D-EA04A6A6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tf16392933.dotx</Template>
  <TotalTime>143</TotalTime>
  <Pages>25</Pages>
  <Words>4318</Words>
  <Characters>24618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Rahman</dc:creator>
  <cp:keywords/>
  <dc:description/>
  <cp:lastModifiedBy>Mohammed Rahman</cp:lastModifiedBy>
  <cp:revision>65</cp:revision>
  <cp:lastPrinted>2021-08-23T05:29:00Z</cp:lastPrinted>
  <dcterms:created xsi:type="dcterms:W3CDTF">2021-08-22T22:36:00Z</dcterms:created>
  <dcterms:modified xsi:type="dcterms:W3CDTF">2021-08-23T05:29:00Z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0x010100F49F8B3D198F5043B78548AFBC18BABA</vt:lpwstr>
  </property>
</Properties>
</file>